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16B242" w14:textId="161F5B97" w:rsidR="0096037F" w:rsidRPr="0096037F" w:rsidRDefault="00A66186" w:rsidP="0096037F">
      <w:pPr>
        <w:spacing w:line="276" w:lineRule="auto"/>
        <w:jc w:val="center"/>
        <w:rPr>
          <w:rFonts w:ascii="Century Gothic" w:eastAsia="Droid Sans" w:hAnsi="Century Gothic" w:cs="Droid Sans"/>
          <w:color w:val="1F4E79"/>
          <w:kern w:val="0"/>
          <w:sz w:val="90"/>
          <w:szCs w:val="90"/>
          <w:lang w:val="en-US" w:eastAsia="it-IT"/>
          <w14:ligatures w14:val="none"/>
        </w:rPr>
      </w:pPr>
      <w:r>
        <w:rPr>
          <w:rFonts w:ascii="Century Gothic" w:eastAsia="Droid Sans" w:hAnsi="Century Gothic" w:cs="Droid Sans"/>
          <w:color w:val="1F4E79"/>
          <w:kern w:val="0"/>
          <w:sz w:val="90"/>
          <w:szCs w:val="90"/>
          <w:lang w:val="en-US" w:eastAsia="it-IT"/>
          <w14:ligatures w14:val="none"/>
        </w:rPr>
        <w:t>TEST EXECUTION REPORT</w:t>
      </w:r>
      <w:r w:rsidR="0096037F" w:rsidRPr="0096037F">
        <w:rPr>
          <w:rFonts w:ascii="Century Gothic" w:eastAsia="Droid Sans" w:hAnsi="Century Gothic" w:cs="Droid Sans"/>
          <w:color w:val="1F4E79"/>
          <w:kern w:val="0"/>
          <w:sz w:val="90"/>
          <w:szCs w:val="90"/>
          <w:lang w:val="en-US" w:eastAsia="it-IT"/>
          <w14:ligatures w14:val="none"/>
        </w:rPr>
        <w:t xml:space="preserve"> DOCUMENT</w:t>
      </w:r>
    </w:p>
    <w:p w14:paraId="02C18664" w14:textId="77777777" w:rsidR="0096037F" w:rsidRPr="00956EB4" w:rsidRDefault="0096037F" w:rsidP="0096037F">
      <w:pPr>
        <w:spacing w:line="276" w:lineRule="auto"/>
        <w:jc w:val="center"/>
        <w:rPr>
          <w:rFonts w:ascii="Century Gothic" w:eastAsia="Droid Sans" w:hAnsi="Century Gothic" w:cs="Droid Sans"/>
          <w:color w:val="FF0000"/>
          <w:kern w:val="0"/>
          <w:sz w:val="96"/>
          <w:szCs w:val="96"/>
          <w:lang w:val="en-US"/>
        </w:rPr>
      </w:pPr>
      <w:r>
        <w:rPr>
          <w:rFonts w:ascii="Century Gothic" w:eastAsia="Droid Sans" w:hAnsi="Century Gothic" w:cs="Droid Sans"/>
          <w:color w:val="FF0000"/>
          <w:kern w:val="0"/>
          <w:sz w:val="96"/>
          <w:szCs w:val="96"/>
          <w:lang w:val="en-US" w:eastAsia="it-IT"/>
        </w:rPr>
        <w:t>“</w:t>
      </w:r>
      <w:r w:rsidRPr="008F53E2">
        <w:rPr>
          <w:rFonts w:ascii="Century Gothic" w:eastAsia="Droid Sans" w:hAnsi="Century Gothic" w:cs="Droid Sans"/>
          <w:color w:val="FF0000"/>
          <w:kern w:val="0"/>
          <w:sz w:val="96"/>
          <w:szCs w:val="96"/>
          <w:lang w:val="en-US" w:eastAsia="it-IT"/>
        </w:rPr>
        <w:t>Peek</w:t>
      </w:r>
      <w:r>
        <w:rPr>
          <w:rFonts w:ascii="Century Gothic" w:eastAsia="Droid Sans" w:hAnsi="Century Gothic" w:cs="Droid Sans"/>
          <w:color w:val="FF0000"/>
          <w:kern w:val="0"/>
          <w:sz w:val="96"/>
          <w:szCs w:val="96"/>
          <w:lang w:val="en-US" w:eastAsia="it-IT"/>
        </w:rPr>
        <w:t xml:space="preserve"> </w:t>
      </w:r>
      <w:r w:rsidRPr="008F53E2">
        <w:rPr>
          <w:rFonts w:ascii="Century Gothic" w:eastAsia="Droid Sans" w:hAnsi="Century Gothic" w:cs="Droid Sans"/>
          <w:color w:val="FF0000"/>
          <w:kern w:val="0"/>
          <w:sz w:val="96"/>
          <w:szCs w:val="96"/>
          <w:lang w:val="en-US" w:eastAsia="it-IT"/>
        </w:rPr>
        <w:t>A</w:t>
      </w:r>
      <w:r>
        <w:rPr>
          <w:rFonts w:ascii="Century Gothic" w:eastAsia="Droid Sans" w:hAnsi="Century Gothic" w:cs="Droid Sans"/>
          <w:color w:val="FF0000"/>
          <w:kern w:val="0"/>
          <w:sz w:val="96"/>
          <w:szCs w:val="96"/>
          <w:lang w:val="en-US" w:eastAsia="it-IT"/>
        </w:rPr>
        <w:t xml:space="preserve"> </w:t>
      </w:r>
      <w:r w:rsidRPr="008F53E2">
        <w:rPr>
          <w:rFonts w:ascii="Century Gothic" w:eastAsia="Droid Sans" w:hAnsi="Century Gothic" w:cs="Droid Sans"/>
          <w:color w:val="FF0000"/>
          <w:kern w:val="0"/>
          <w:sz w:val="96"/>
          <w:szCs w:val="96"/>
          <w:lang w:val="en-US" w:eastAsia="it-IT"/>
        </w:rPr>
        <w:t>Book</w:t>
      </w:r>
      <w:r>
        <w:rPr>
          <w:rFonts w:ascii="Century Gothic" w:eastAsia="Droid Sans" w:hAnsi="Century Gothic" w:cs="Droid Sans"/>
          <w:color w:val="FF0000"/>
          <w:kern w:val="0"/>
          <w:sz w:val="96"/>
          <w:szCs w:val="96"/>
          <w:lang w:val="en-US" w:eastAsia="it-IT"/>
        </w:rPr>
        <w:t>”</w:t>
      </w:r>
    </w:p>
    <w:p w14:paraId="554D59E8" w14:textId="77777777" w:rsidR="0096037F" w:rsidRDefault="0096037F" w:rsidP="0096037F">
      <w:r>
        <w:rPr>
          <w:noProof/>
        </w:rPr>
        <w:drawing>
          <wp:anchor distT="0" distB="0" distL="114300" distR="114300" simplePos="0" relativeHeight="251659264" behindDoc="1" locked="0" layoutInCell="1" allowOverlap="1" wp14:anchorId="7138F1CC" wp14:editId="30A1235C">
            <wp:simplePos x="0" y="0"/>
            <wp:positionH relativeFrom="column">
              <wp:posOffset>1062990</wp:posOffset>
            </wp:positionH>
            <wp:positionV relativeFrom="paragraph">
              <wp:posOffset>80645</wp:posOffset>
            </wp:positionV>
            <wp:extent cx="3985260" cy="3985260"/>
            <wp:effectExtent l="0" t="0" r="0" b="0"/>
            <wp:wrapNone/>
            <wp:docPr id="2" name="Immagine 1" descr="Immagine che contiene clipart, disegno, cartone animato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1" descr="Immagine che contiene clipart, disegno, cartone animato, illustrazion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F003D" w14:textId="77777777" w:rsidR="00C858DF" w:rsidRDefault="00C858DF"/>
    <w:p w14:paraId="0A38DE4F" w14:textId="77777777" w:rsidR="0096037F" w:rsidRDefault="0096037F"/>
    <w:p w14:paraId="42B52E60" w14:textId="77777777" w:rsidR="0096037F" w:rsidRDefault="0096037F"/>
    <w:p w14:paraId="3BC10320" w14:textId="77777777" w:rsidR="0096037F" w:rsidRDefault="0096037F"/>
    <w:tbl>
      <w:tblPr>
        <w:tblpPr w:leftFromText="141" w:rightFromText="141" w:bottomFromText="160" w:vertAnchor="text" w:horzAnchor="margin" w:tblpXSpec="right" w:tblpY="6786"/>
        <w:tblOverlap w:val="never"/>
        <w:tblW w:w="7125" w:type="dxa"/>
        <w:tblBorders>
          <w:insideH w:val="single" w:sz="4" w:space="0" w:color="606D7A"/>
          <w:insideV w:val="single" w:sz="4" w:space="0" w:color="606D7A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3"/>
        <w:gridCol w:w="5212"/>
      </w:tblGrid>
      <w:tr w:rsidR="0096037F" w14:paraId="31AE8D95" w14:textId="77777777" w:rsidTr="0096037F">
        <w:trPr>
          <w:trHeight w:val="254"/>
        </w:trPr>
        <w:tc>
          <w:tcPr>
            <w:tcW w:w="1913" w:type="dxa"/>
            <w:tcBorders>
              <w:top w:val="nil"/>
              <w:left w:val="nil"/>
              <w:bottom w:val="single" w:sz="4" w:space="0" w:color="606D7A"/>
              <w:right w:val="single" w:sz="4" w:space="0" w:color="606D7A"/>
            </w:tcBorders>
            <w:hideMark/>
          </w:tcPr>
          <w:p w14:paraId="76A1ABD4" w14:textId="77777777" w:rsidR="0096037F" w:rsidRPr="008F53E2" w:rsidRDefault="0096037F" w:rsidP="0096037F">
            <w:pPr>
              <w:rPr>
                <w:rFonts w:ascii="Century Gothic" w:eastAsia="Aptos" w:hAnsi="Century Gothic" w:cs="Arial"/>
                <w:kern w:val="0"/>
              </w:rPr>
            </w:pPr>
            <w:r>
              <w:rPr>
                <w:rFonts w:ascii="Century Gothic" w:hAnsi="Century Gothic" w:cs="Arial"/>
              </w:rPr>
              <w:t>Versione</w:t>
            </w:r>
          </w:p>
        </w:tc>
        <w:tc>
          <w:tcPr>
            <w:tcW w:w="5212" w:type="dxa"/>
            <w:tcBorders>
              <w:top w:val="nil"/>
              <w:left w:val="single" w:sz="4" w:space="0" w:color="606D7A"/>
              <w:bottom w:val="single" w:sz="4" w:space="0" w:color="606D7A"/>
              <w:right w:val="nil"/>
            </w:tcBorders>
            <w:hideMark/>
          </w:tcPr>
          <w:p w14:paraId="3349CF9D" w14:textId="6F9AD26D" w:rsidR="0096037F" w:rsidRDefault="0041105A" w:rsidP="0096037F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/>
              </w:rPr>
              <w:t>1.0</w:t>
            </w:r>
          </w:p>
        </w:tc>
      </w:tr>
      <w:tr w:rsidR="0096037F" w14:paraId="7EB2CDF0" w14:textId="77777777" w:rsidTr="0096037F">
        <w:trPr>
          <w:trHeight w:val="254"/>
        </w:trPr>
        <w:tc>
          <w:tcPr>
            <w:tcW w:w="1913" w:type="dxa"/>
            <w:tcBorders>
              <w:top w:val="single" w:sz="4" w:space="0" w:color="606D7A"/>
              <w:left w:val="nil"/>
              <w:bottom w:val="single" w:sz="4" w:space="0" w:color="606D7A"/>
              <w:right w:val="single" w:sz="4" w:space="0" w:color="606D7A"/>
            </w:tcBorders>
            <w:hideMark/>
          </w:tcPr>
          <w:p w14:paraId="107A54EA" w14:textId="77777777" w:rsidR="0096037F" w:rsidRDefault="0096037F" w:rsidP="0096037F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Data</w:t>
            </w:r>
          </w:p>
        </w:tc>
        <w:tc>
          <w:tcPr>
            <w:tcW w:w="5212" w:type="dxa"/>
            <w:tcBorders>
              <w:top w:val="single" w:sz="4" w:space="0" w:color="606D7A"/>
              <w:left w:val="single" w:sz="4" w:space="0" w:color="606D7A"/>
              <w:bottom w:val="single" w:sz="4" w:space="0" w:color="606D7A"/>
              <w:right w:val="nil"/>
            </w:tcBorders>
            <w:hideMark/>
          </w:tcPr>
          <w:p w14:paraId="401848EF" w14:textId="1884E48A" w:rsidR="0096037F" w:rsidRDefault="0096037F" w:rsidP="0096037F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/>
              </w:rPr>
              <w:t>1</w:t>
            </w:r>
            <w:r w:rsidR="00A66186">
              <w:rPr>
                <w:rFonts w:ascii="Century Gothic" w:hAnsi="Century Gothic"/>
              </w:rPr>
              <w:t>9</w:t>
            </w:r>
            <w:r>
              <w:rPr>
                <w:rFonts w:ascii="Century Gothic" w:hAnsi="Century Gothic"/>
              </w:rPr>
              <w:t>/0</w:t>
            </w:r>
            <w:r w:rsidR="00A66186">
              <w:rPr>
                <w:rFonts w:ascii="Century Gothic" w:hAnsi="Century Gothic"/>
              </w:rPr>
              <w:t>8</w:t>
            </w:r>
            <w:r>
              <w:rPr>
                <w:rFonts w:ascii="Century Gothic" w:hAnsi="Century Gothic"/>
              </w:rPr>
              <w:t>/2024</w:t>
            </w:r>
          </w:p>
        </w:tc>
      </w:tr>
      <w:tr w:rsidR="0096037F" w14:paraId="4E994C04" w14:textId="77777777" w:rsidTr="0096037F">
        <w:trPr>
          <w:trHeight w:val="611"/>
        </w:trPr>
        <w:tc>
          <w:tcPr>
            <w:tcW w:w="1913" w:type="dxa"/>
            <w:tcBorders>
              <w:top w:val="single" w:sz="4" w:space="0" w:color="606D7A"/>
              <w:left w:val="nil"/>
              <w:bottom w:val="nil"/>
              <w:right w:val="single" w:sz="4" w:space="0" w:color="606D7A"/>
            </w:tcBorders>
            <w:hideMark/>
          </w:tcPr>
          <w:p w14:paraId="2C937D94" w14:textId="77777777" w:rsidR="0096037F" w:rsidRDefault="0096037F" w:rsidP="0096037F">
            <w:pPr>
              <w:rPr>
                <w:rFonts w:ascii="Century Gothic" w:hAnsi="Century Gothic" w:cs="Arial"/>
              </w:rPr>
            </w:pPr>
            <w:r>
              <w:rPr>
                <w:rFonts w:ascii="Century Gothic" w:hAnsi="Century Gothic" w:cs="Arial"/>
              </w:rPr>
              <w:t>Presentato da</w:t>
            </w:r>
          </w:p>
        </w:tc>
        <w:tc>
          <w:tcPr>
            <w:tcW w:w="5212" w:type="dxa"/>
            <w:tcBorders>
              <w:top w:val="single" w:sz="4" w:space="0" w:color="606D7A"/>
              <w:left w:val="single" w:sz="4" w:space="0" w:color="606D7A"/>
              <w:bottom w:val="nil"/>
              <w:right w:val="nil"/>
            </w:tcBorders>
            <w:hideMark/>
          </w:tcPr>
          <w:p w14:paraId="31456751" w14:textId="77777777" w:rsidR="0096037F" w:rsidRDefault="0096037F" w:rsidP="0096037F">
            <w:pPr>
              <w:tabs>
                <w:tab w:val="left" w:pos="1910"/>
              </w:tabs>
              <w:rPr>
                <w:rFonts w:ascii="Century Gothic" w:hAnsi="Century Gothic" w:cs="Arial"/>
              </w:rPr>
            </w:pPr>
            <w:r>
              <w:rPr>
                <w:rFonts w:ascii="Century Gothic" w:eastAsia="Droid Sans" w:hAnsi="Century Gothic" w:cs="Droid Sans"/>
              </w:rPr>
              <w:t>Iacomino Domenico, De Luca Ciro</w:t>
            </w:r>
          </w:p>
        </w:tc>
      </w:tr>
    </w:tbl>
    <w:p w14:paraId="6A061B21" w14:textId="77777777" w:rsidR="0096037F" w:rsidRDefault="0096037F"/>
    <w:p w14:paraId="074BAD7D" w14:textId="77777777" w:rsidR="0096037F" w:rsidRDefault="0096037F"/>
    <w:p w14:paraId="7D4B487B" w14:textId="77777777" w:rsidR="0096037F" w:rsidRDefault="0096037F">
      <w:pPr>
        <w:spacing w:after="160" w:line="259" w:lineRule="auto"/>
      </w:pPr>
      <w:r>
        <w:br w:type="page"/>
      </w:r>
    </w:p>
    <w:p w14:paraId="4C28A01A" w14:textId="77777777" w:rsidR="0096037F" w:rsidRDefault="0096037F" w:rsidP="0096037F">
      <w:pPr>
        <w:jc w:val="center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bookmarkStart w:id="0" w:name="_Toc165477254"/>
      <w:bookmarkStart w:id="1" w:name="_Toc165477458"/>
      <w:bookmarkStart w:id="2" w:name="_Toc165647562"/>
      <w:bookmarkStart w:id="3" w:name="_Toc165650778"/>
      <w:proofErr w:type="spellStart"/>
      <w:r w:rsidRPr="001E0BEA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lastRenderedPageBreak/>
        <w:t>Revision</w:t>
      </w:r>
      <w:proofErr w:type="spellEnd"/>
      <w:r w:rsidRPr="001E0BEA">
        <w:rPr>
          <w:rFonts w:ascii="Century Gothic" w:eastAsia="Droid Sans" w:hAnsi="Century Gothic"/>
          <w:b/>
          <w:color w:val="1F4E79"/>
          <w:kern w:val="0"/>
          <w:sz w:val="36"/>
          <w:szCs w:val="36"/>
          <w:u w:val="single" w:color="1F4E79"/>
        </w:rPr>
        <w:t xml:space="preserve"> </w:t>
      </w:r>
      <w:r w:rsidRPr="001E0BEA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t>History</w:t>
      </w:r>
      <w:bookmarkEnd w:id="0"/>
      <w:bookmarkEnd w:id="1"/>
      <w:bookmarkEnd w:id="2"/>
      <w:bookmarkEnd w:id="3"/>
    </w:p>
    <w:p w14:paraId="4D92E461" w14:textId="77777777" w:rsidR="0096037F" w:rsidRDefault="0096037F" w:rsidP="0096037F">
      <w:pPr>
        <w:jc w:val="center"/>
        <w:rPr>
          <w:rFonts w:ascii="Century Gothic" w:eastAsia="Droid Sans" w:hAnsi="Century Gothic" w:cs="Droid Sans"/>
          <w:b/>
          <w:color w:val="FFFFFF"/>
          <w:kern w:val="0"/>
          <w:sz w:val="28"/>
          <w:szCs w:val="28"/>
        </w:rPr>
      </w:pPr>
    </w:p>
    <w:tbl>
      <w:tblPr>
        <w:tblW w:w="9691" w:type="dxa"/>
        <w:jc w:val="center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365"/>
        <w:gridCol w:w="1458"/>
        <w:gridCol w:w="3270"/>
        <w:gridCol w:w="2598"/>
      </w:tblGrid>
      <w:tr w:rsidR="0096037F" w14:paraId="12160D4D" w14:textId="77777777" w:rsidTr="00497577">
        <w:trPr>
          <w:trHeight w:val="568"/>
          <w:jc w:val="center"/>
        </w:trPr>
        <w:tc>
          <w:tcPr>
            <w:tcW w:w="2365" w:type="dxa"/>
            <w:shd w:val="clear" w:color="auto" w:fill="0F4761"/>
            <w:vAlign w:val="center"/>
          </w:tcPr>
          <w:p w14:paraId="17503C66" w14:textId="77777777" w:rsidR="0096037F" w:rsidRPr="000E4AA9" w:rsidRDefault="0096037F" w:rsidP="00497577">
            <w:pPr>
              <w:jc w:val="center"/>
              <w:rPr>
                <w:rFonts w:ascii="Century Gothic" w:hAnsi="Century Gothic"/>
                <w:color w:val="FFFFFF"/>
              </w:rPr>
            </w:pPr>
            <w:r w:rsidRPr="000E4AA9">
              <w:rPr>
                <w:rFonts w:ascii="Century Gothic" w:eastAsia="Droid Sans" w:hAnsi="Century Gothic" w:cs="Droid Sans"/>
                <w:b/>
                <w:color w:val="FFFFFF"/>
                <w:sz w:val="28"/>
                <w:szCs w:val="28"/>
              </w:rPr>
              <w:t>Data</w:t>
            </w:r>
          </w:p>
        </w:tc>
        <w:tc>
          <w:tcPr>
            <w:tcW w:w="1458" w:type="dxa"/>
            <w:shd w:val="clear" w:color="auto" w:fill="0F4761"/>
            <w:vAlign w:val="center"/>
          </w:tcPr>
          <w:p w14:paraId="7C29E2C1" w14:textId="77777777" w:rsidR="0096037F" w:rsidRPr="000E4AA9" w:rsidRDefault="0096037F" w:rsidP="00497577">
            <w:pPr>
              <w:jc w:val="center"/>
              <w:rPr>
                <w:rFonts w:ascii="Century Gothic" w:hAnsi="Century Gothic"/>
                <w:color w:val="FFFFFF"/>
              </w:rPr>
            </w:pPr>
            <w:r w:rsidRPr="000E4AA9">
              <w:rPr>
                <w:rFonts w:ascii="Century Gothic" w:eastAsia="Droid Sans" w:hAnsi="Century Gothic" w:cs="Droid Sans"/>
                <w:b/>
                <w:color w:val="FFFFFF"/>
                <w:sz w:val="28"/>
                <w:szCs w:val="28"/>
              </w:rPr>
              <w:t>Versione</w:t>
            </w:r>
          </w:p>
        </w:tc>
        <w:tc>
          <w:tcPr>
            <w:tcW w:w="3270" w:type="dxa"/>
            <w:shd w:val="clear" w:color="auto" w:fill="0F4761"/>
            <w:vAlign w:val="center"/>
          </w:tcPr>
          <w:p w14:paraId="6DECEDD0" w14:textId="77777777" w:rsidR="0096037F" w:rsidRPr="000E4AA9" w:rsidRDefault="0096037F" w:rsidP="00497577">
            <w:pPr>
              <w:jc w:val="center"/>
              <w:rPr>
                <w:rFonts w:ascii="Century Gothic" w:hAnsi="Century Gothic"/>
                <w:color w:val="FFFFFF"/>
              </w:rPr>
            </w:pPr>
            <w:r w:rsidRPr="000E4AA9">
              <w:rPr>
                <w:rFonts w:ascii="Century Gothic" w:eastAsia="Droid Sans" w:hAnsi="Century Gothic" w:cs="Droid Sans"/>
                <w:b/>
                <w:color w:val="FFFFFF"/>
                <w:sz w:val="28"/>
                <w:szCs w:val="28"/>
              </w:rPr>
              <w:t>Descrizione</w:t>
            </w:r>
          </w:p>
        </w:tc>
        <w:tc>
          <w:tcPr>
            <w:tcW w:w="2598" w:type="dxa"/>
            <w:shd w:val="clear" w:color="auto" w:fill="0F4761"/>
            <w:vAlign w:val="center"/>
          </w:tcPr>
          <w:p w14:paraId="356C2D63" w14:textId="77777777" w:rsidR="0096037F" w:rsidRPr="000E4AA9" w:rsidRDefault="0096037F" w:rsidP="00497577">
            <w:pPr>
              <w:jc w:val="center"/>
              <w:rPr>
                <w:rFonts w:ascii="Century Gothic" w:hAnsi="Century Gothic"/>
                <w:color w:val="FFFFFF"/>
              </w:rPr>
            </w:pPr>
            <w:r w:rsidRPr="000E4AA9">
              <w:rPr>
                <w:rFonts w:ascii="Century Gothic" w:eastAsia="Droid Sans" w:hAnsi="Century Gothic" w:cs="Droid Sans"/>
                <w:b/>
                <w:color w:val="FFFFFF"/>
                <w:sz w:val="28"/>
                <w:szCs w:val="28"/>
              </w:rPr>
              <w:t>Autori</w:t>
            </w:r>
          </w:p>
        </w:tc>
      </w:tr>
      <w:tr w:rsidR="0096037F" w14:paraId="7A7B7BFD" w14:textId="77777777" w:rsidTr="00497577">
        <w:trPr>
          <w:trHeight w:val="649"/>
          <w:jc w:val="center"/>
        </w:trPr>
        <w:tc>
          <w:tcPr>
            <w:tcW w:w="2365" w:type="dxa"/>
            <w:shd w:val="clear" w:color="auto" w:fill="DEEAF6"/>
            <w:vAlign w:val="center"/>
          </w:tcPr>
          <w:p w14:paraId="730910BF" w14:textId="2C1A588A" w:rsidR="0096037F" w:rsidRPr="000E4AA9" w:rsidRDefault="00A66186" w:rsidP="00497577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19/08/2024</w:t>
            </w:r>
          </w:p>
        </w:tc>
        <w:tc>
          <w:tcPr>
            <w:tcW w:w="1458" w:type="dxa"/>
            <w:shd w:val="clear" w:color="auto" w:fill="DEEAF6"/>
            <w:vAlign w:val="center"/>
          </w:tcPr>
          <w:p w14:paraId="3DD45E0E" w14:textId="6912DC6E" w:rsidR="0096037F" w:rsidRPr="000E4AA9" w:rsidRDefault="00A66186" w:rsidP="00497577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1.0</w:t>
            </w:r>
          </w:p>
        </w:tc>
        <w:tc>
          <w:tcPr>
            <w:tcW w:w="3270" w:type="dxa"/>
            <w:shd w:val="clear" w:color="auto" w:fill="DEEAF6"/>
            <w:vAlign w:val="center"/>
          </w:tcPr>
          <w:p w14:paraId="172923DE" w14:textId="5B17B941" w:rsidR="0096037F" w:rsidRPr="000E4AA9" w:rsidRDefault="00A66186" w:rsidP="00497577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Stesura completa</w:t>
            </w:r>
          </w:p>
        </w:tc>
        <w:tc>
          <w:tcPr>
            <w:tcW w:w="2598" w:type="dxa"/>
            <w:shd w:val="clear" w:color="auto" w:fill="DEEAF6"/>
            <w:vAlign w:val="center"/>
          </w:tcPr>
          <w:p w14:paraId="1667565D" w14:textId="77777777" w:rsidR="0096037F" w:rsidRDefault="00A66186" w:rsidP="00497577">
            <w:pPr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Iacomino Domenico,</w:t>
            </w:r>
          </w:p>
          <w:p w14:paraId="2051BAE4" w14:textId="225537FB" w:rsidR="00A66186" w:rsidRPr="00956EB4" w:rsidRDefault="00A66186" w:rsidP="00497577">
            <w:pPr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De Luca Ciro</w:t>
            </w:r>
          </w:p>
        </w:tc>
      </w:tr>
      <w:tr w:rsidR="0096037F" w14:paraId="1E5004EB" w14:textId="77777777" w:rsidTr="00497577">
        <w:trPr>
          <w:trHeight w:val="525"/>
          <w:jc w:val="center"/>
        </w:trPr>
        <w:tc>
          <w:tcPr>
            <w:tcW w:w="2365" w:type="dxa"/>
            <w:shd w:val="clear" w:color="auto" w:fill="BDD6EE"/>
            <w:vAlign w:val="center"/>
          </w:tcPr>
          <w:p w14:paraId="6E509DD5" w14:textId="77777777" w:rsidR="0096037F" w:rsidRPr="000E4AA9" w:rsidRDefault="0096037F" w:rsidP="00497577">
            <w:pPr>
              <w:jc w:val="center"/>
              <w:rPr>
                <w:rFonts w:ascii="Century Gothic" w:eastAsia="Droid Sans" w:hAnsi="Century Gothic" w:cs="Droid Sans"/>
              </w:rPr>
            </w:pPr>
          </w:p>
        </w:tc>
        <w:tc>
          <w:tcPr>
            <w:tcW w:w="1458" w:type="dxa"/>
            <w:shd w:val="clear" w:color="auto" w:fill="BDD6EE"/>
            <w:vAlign w:val="center"/>
          </w:tcPr>
          <w:p w14:paraId="25C3D736" w14:textId="77777777" w:rsidR="0096037F" w:rsidRPr="000E4AA9" w:rsidRDefault="0096037F" w:rsidP="00497577">
            <w:pPr>
              <w:jc w:val="center"/>
              <w:rPr>
                <w:rFonts w:ascii="Century Gothic" w:eastAsia="Droid Sans" w:hAnsi="Century Gothic" w:cs="Droid Sans"/>
              </w:rPr>
            </w:pPr>
          </w:p>
        </w:tc>
        <w:tc>
          <w:tcPr>
            <w:tcW w:w="3270" w:type="dxa"/>
            <w:shd w:val="clear" w:color="auto" w:fill="BDD6EE"/>
            <w:vAlign w:val="center"/>
          </w:tcPr>
          <w:p w14:paraId="6523FC92" w14:textId="77777777" w:rsidR="0096037F" w:rsidRPr="000E4AA9" w:rsidRDefault="0096037F" w:rsidP="00497577">
            <w:pPr>
              <w:jc w:val="center"/>
              <w:rPr>
                <w:rFonts w:ascii="Century Gothic" w:eastAsia="Droid Sans" w:hAnsi="Century Gothic" w:cs="Droid Sans"/>
              </w:rPr>
            </w:pPr>
          </w:p>
        </w:tc>
        <w:tc>
          <w:tcPr>
            <w:tcW w:w="2598" w:type="dxa"/>
            <w:shd w:val="clear" w:color="auto" w:fill="BDD6EE"/>
            <w:vAlign w:val="center"/>
          </w:tcPr>
          <w:p w14:paraId="309D5198" w14:textId="77777777" w:rsidR="0096037F" w:rsidRPr="000E4AA9" w:rsidRDefault="0096037F" w:rsidP="00497577">
            <w:pPr>
              <w:jc w:val="center"/>
              <w:rPr>
                <w:rFonts w:ascii="Century Gothic" w:eastAsia="Droid Sans" w:hAnsi="Century Gothic" w:cs="Droid Sans"/>
              </w:rPr>
            </w:pPr>
          </w:p>
        </w:tc>
      </w:tr>
      <w:tr w:rsidR="0096037F" w14:paraId="028B6412" w14:textId="77777777" w:rsidTr="00497577">
        <w:trPr>
          <w:trHeight w:val="525"/>
          <w:jc w:val="center"/>
        </w:trPr>
        <w:tc>
          <w:tcPr>
            <w:tcW w:w="2365" w:type="dxa"/>
            <w:shd w:val="clear" w:color="auto" w:fill="DEEAF6"/>
            <w:vAlign w:val="center"/>
          </w:tcPr>
          <w:p w14:paraId="7ED976E5" w14:textId="77777777" w:rsidR="0096037F" w:rsidRPr="000E4AA9" w:rsidRDefault="0096037F" w:rsidP="00497577">
            <w:pPr>
              <w:jc w:val="center"/>
              <w:rPr>
                <w:rFonts w:ascii="Century Gothic" w:eastAsia="Droid Sans" w:hAnsi="Century Gothic" w:cs="Droid Sans"/>
              </w:rPr>
            </w:pPr>
          </w:p>
        </w:tc>
        <w:tc>
          <w:tcPr>
            <w:tcW w:w="1458" w:type="dxa"/>
            <w:shd w:val="clear" w:color="auto" w:fill="DEEAF6"/>
            <w:vAlign w:val="center"/>
          </w:tcPr>
          <w:p w14:paraId="77B332FD" w14:textId="77777777" w:rsidR="0096037F" w:rsidRPr="000E4AA9" w:rsidRDefault="0096037F" w:rsidP="00497577">
            <w:pPr>
              <w:jc w:val="center"/>
              <w:rPr>
                <w:rFonts w:ascii="Century Gothic" w:eastAsia="Droid Sans" w:hAnsi="Century Gothic" w:cs="Droid Sans"/>
              </w:rPr>
            </w:pPr>
          </w:p>
        </w:tc>
        <w:tc>
          <w:tcPr>
            <w:tcW w:w="3270" w:type="dxa"/>
            <w:shd w:val="clear" w:color="auto" w:fill="DEEAF6"/>
            <w:vAlign w:val="center"/>
          </w:tcPr>
          <w:p w14:paraId="30B8013B" w14:textId="77777777" w:rsidR="0096037F" w:rsidRPr="000E4AA9" w:rsidRDefault="0096037F" w:rsidP="00497577">
            <w:pPr>
              <w:jc w:val="center"/>
              <w:rPr>
                <w:rFonts w:ascii="Century Gothic" w:eastAsia="Droid Sans" w:hAnsi="Century Gothic" w:cs="Droid Sans"/>
              </w:rPr>
            </w:pPr>
          </w:p>
        </w:tc>
        <w:tc>
          <w:tcPr>
            <w:tcW w:w="2598" w:type="dxa"/>
            <w:shd w:val="clear" w:color="auto" w:fill="DEEAF6"/>
            <w:vAlign w:val="center"/>
          </w:tcPr>
          <w:p w14:paraId="1E140EE0" w14:textId="77777777" w:rsidR="0096037F" w:rsidRPr="000E4AA9" w:rsidRDefault="0096037F" w:rsidP="00497577">
            <w:pPr>
              <w:jc w:val="center"/>
              <w:rPr>
                <w:rFonts w:ascii="Century Gothic" w:eastAsia="Droid Sans" w:hAnsi="Century Gothic" w:cs="Droid Sans"/>
              </w:rPr>
            </w:pPr>
          </w:p>
        </w:tc>
      </w:tr>
    </w:tbl>
    <w:p w14:paraId="388ABEF6" w14:textId="77777777" w:rsidR="0096037F" w:rsidRDefault="0096037F" w:rsidP="0096037F">
      <w:pPr>
        <w:spacing w:after="160" w:line="259" w:lineRule="auto"/>
        <w:jc w:val="center"/>
        <w:rPr>
          <w:rFonts w:ascii="Century Gothic" w:eastAsia="Calibri" w:hAnsi="Century Gothic"/>
          <w:color w:val="FFFFFF"/>
          <w:kern w:val="0"/>
        </w:rPr>
      </w:pPr>
    </w:p>
    <w:p w14:paraId="7A1B6975" w14:textId="77777777" w:rsidR="0041105A" w:rsidRDefault="0096037F" w:rsidP="0041105A">
      <w:pPr>
        <w:jc w:val="center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bookmarkStart w:id="4" w:name="_Toc165392415"/>
      <w:bookmarkStart w:id="5" w:name="_Toc165392527"/>
      <w:bookmarkStart w:id="6" w:name="_Toc165392993"/>
      <w:bookmarkStart w:id="7" w:name="_Toc165393507"/>
      <w:bookmarkStart w:id="8" w:name="_Toc165477255"/>
      <w:bookmarkStart w:id="9" w:name="_Toc165477459"/>
      <w:bookmarkStart w:id="10" w:name="_Toc165647563"/>
      <w:bookmarkStart w:id="11" w:name="_Toc165650779"/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t>Indice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</w:p>
    <w:sdt>
      <w:sdtPr>
        <w:id w:val="-9541681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512BFB" w14:textId="2C84B4DE" w:rsidR="0041105A" w:rsidRPr="0041105A" w:rsidRDefault="0041105A" w:rsidP="0041105A">
          <w:pPr>
            <w:jc w:val="center"/>
            <w:rPr>
              <w:rFonts w:ascii="Century Gothic" w:eastAsia="Droid Sans" w:hAnsi="Century Gothic"/>
              <w:color w:val="1F4E79"/>
              <w:kern w:val="0"/>
              <w:sz w:val="36"/>
              <w:szCs w:val="36"/>
              <w:u w:val="single" w:color="1F4E79"/>
            </w:rPr>
          </w:pPr>
        </w:p>
        <w:p w14:paraId="255F9F9C" w14:textId="30486F32" w:rsidR="0041105A" w:rsidRPr="0041105A" w:rsidRDefault="0041105A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 w:rsidRPr="0041105A">
            <w:rPr>
              <w:sz w:val="24"/>
              <w:szCs w:val="24"/>
            </w:rPr>
            <w:fldChar w:fldCharType="begin"/>
          </w:r>
          <w:r w:rsidRPr="0041105A">
            <w:rPr>
              <w:sz w:val="24"/>
              <w:szCs w:val="24"/>
            </w:rPr>
            <w:instrText xml:space="preserve"> TOC \o "1-3" \h \z \u </w:instrText>
          </w:r>
          <w:r w:rsidRPr="0041105A">
            <w:rPr>
              <w:sz w:val="24"/>
              <w:szCs w:val="24"/>
            </w:rPr>
            <w:fldChar w:fldCharType="separate"/>
          </w:r>
          <w:hyperlink w:anchor="_Toc174985489" w:history="1">
            <w:r w:rsidRPr="0041105A">
              <w:rPr>
                <w:rStyle w:val="Collegamentoipertestuale"/>
                <w:rFonts w:ascii="Century Gothic" w:eastAsia="Droid Sans" w:hAnsi="Century Gothic"/>
                <w:noProof/>
                <w:kern w:val="0"/>
                <w:sz w:val="24"/>
                <w:szCs w:val="24"/>
              </w:rPr>
              <w:t>1.</w:t>
            </w:r>
            <w:r w:rsidRPr="0041105A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41105A">
              <w:rPr>
                <w:rStyle w:val="Collegamentoipertestuale"/>
                <w:rFonts w:ascii="Century Gothic" w:eastAsia="Droid Sans" w:hAnsi="Century Gothic"/>
                <w:noProof/>
                <w:kern w:val="0"/>
                <w:sz w:val="24"/>
                <w:szCs w:val="24"/>
              </w:rPr>
              <w:t>ArticoloDAOTest</w:t>
            </w:r>
            <w:r w:rsidRPr="0041105A">
              <w:rPr>
                <w:noProof/>
                <w:webHidden/>
                <w:sz w:val="24"/>
                <w:szCs w:val="24"/>
              </w:rPr>
              <w:tab/>
            </w:r>
            <w:r w:rsidRPr="0041105A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105A">
              <w:rPr>
                <w:noProof/>
                <w:webHidden/>
                <w:sz w:val="24"/>
                <w:szCs w:val="24"/>
              </w:rPr>
              <w:instrText xml:space="preserve"> PAGEREF _Toc174985489 \h </w:instrText>
            </w:r>
            <w:r w:rsidRPr="0041105A">
              <w:rPr>
                <w:noProof/>
                <w:webHidden/>
                <w:sz w:val="24"/>
                <w:szCs w:val="24"/>
              </w:rPr>
            </w:r>
            <w:r w:rsidRPr="004110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A314B">
              <w:rPr>
                <w:noProof/>
                <w:webHidden/>
                <w:sz w:val="24"/>
                <w:szCs w:val="24"/>
              </w:rPr>
              <w:t>4</w:t>
            </w:r>
            <w:r w:rsidRPr="004110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7AFAD0" w14:textId="71AC48CB" w:rsidR="0041105A" w:rsidRPr="0041105A" w:rsidRDefault="0041105A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4985490" w:history="1">
            <w:r w:rsidRPr="0041105A">
              <w:rPr>
                <w:rStyle w:val="Collegamentoipertestuale"/>
                <w:rFonts w:ascii="Century Gothic" w:eastAsia="Droid Sans" w:hAnsi="Century Gothic"/>
                <w:noProof/>
                <w:kern w:val="0"/>
                <w:sz w:val="24"/>
                <w:szCs w:val="24"/>
              </w:rPr>
              <w:t>2.</w:t>
            </w:r>
            <w:r w:rsidRPr="0041105A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41105A">
              <w:rPr>
                <w:rStyle w:val="Collegamentoipertestuale"/>
                <w:rFonts w:ascii="Century Gothic" w:eastAsia="Droid Sans" w:hAnsi="Century Gothic"/>
                <w:noProof/>
                <w:kern w:val="0"/>
                <w:sz w:val="24"/>
                <w:szCs w:val="24"/>
              </w:rPr>
              <w:t>LibroDAOTest</w:t>
            </w:r>
            <w:r w:rsidRPr="0041105A">
              <w:rPr>
                <w:noProof/>
                <w:webHidden/>
                <w:sz w:val="24"/>
                <w:szCs w:val="24"/>
              </w:rPr>
              <w:tab/>
            </w:r>
            <w:r w:rsidRPr="0041105A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105A">
              <w:rPr>
                <w:noProof/>
                <w:webHidden/>
                <w:sz w:val="24"/>
                <w:szCs w:val="24"/>
              </w:rPr>
              <w:instrText xml:space="preserve"> PAGEREF _Toc174985490 \h </w:instrText>
            </w:r>
            <w:r w:rsidRPr="0041105A">
              <w:rPr>
                <w:noProof/>
                <w:webHidden/>
                <w:sz w:val="24"/>
                <w:szCs w:val="24"/>
              </w:rPr>
            </w:r>
            <w:r w:rsidRPr="004110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A314B">
              <w:rPr>
                <w:noProof/>
                <w:webHidden/>
                <w:sz w:val="24"/>
                <w:szCs w:val="24"/>
              </w:rPr>
              <w:t>5</w:t>
            </w:r>
            <w:r w:rsidRPr="004110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F4E0EA" w14:textId="13CA3419" w:rsidR="0041105A" w:rsidRPr="0041105A" w:rsidRDefault="0041105A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4985491" w:history="1">
            <w:r w:rsidRPr="0041105A">
              <w:rPr>
                <w:rStyle w:val="Collegamentoipertestuale"/>
                <w:rFonts w:ascii="Century Gothic" w:eastAsia="Droid Sans" w:hAnsi="Century Gothic"/>
                <w:noProof/>
                <w:kern w:val="0"/>
                <w:sz w:val="24"/>
                <w:szCs w:val="24"/>
              </w:rPr>
              <w:t>3.</w:t>
            </w:r>
            <w:r w:rsidRPr="0041105A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41105A">
              <w:rPr>
                <w:rStyle w:val="Collegamentoipertestuale"/>
                <w:rFonts w:ascii="Century Gothic" w:eastAsia="Droid Sans" w:hAnsi="Century Gothic"/>
                <w:noProof/>
                <w:kern w:val="0"/>
                <w:sz w:val="24"/>
                <w:szCs w:val="24"/>
              </w:rPr>
              <w:t>UtenteDAOTest</w:t>
            </w:r>
            <w:r w:rsidRPr="0041105A">
              <w:rPr>
                <w:noProof/>
                <w:webHidden/>
                <w:sz w:val="24"/>
                <w:szCs w:val="24"/>
              </w:rPr>
              <w:tab/>
            </w:r>
            <w:r w:rsidRPr="0041105A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105A">
              <w:rPr>
                <w:noProof/>
                <w:webHidden/>
                <w:sz w:val="24"/>
                <w:szCs w:val="24"/>
              </w:rPr>
              <w:instrText xml:space="preserve"> PAGEREF _Toc174985491 \h </w:instrText>
            </w:r>
            <w:r w:rsidRPr="0041105A">
              <w:rPr>
                <w:noProof/>
                <w:webHidden/>
                <w:sz w:val="24"/>
                <w:szCs w:val="24"/>
              </w:rPr>
            </w:r>
            <w:r w:rsidRPr="004110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A314B">
              <w:rPr>
                <w:noProof/>
                <w:webHidden/>
                <w:sz w:val="24"/>
                <w:szCs w:val="24"/>
              </w:rPr>
              <w:t>6</w:t>
            </w:r>
            <w:r w:rsidRPr="004110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656BAB" w14:textId="0133E659" w:rsidR="0041105A" w:rsidRPr="0041105A" w:rsidRDefault="0041105A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4985492" w:history="1">
            <w:r w:rsidRPr="0041105A">
              <w:rPr>
                <w:rStyle w:val="Collegamentoipertestuale"/>
                <w:rFonts w:ascii="Century Gothic" w:eastAsia="Droid Sans" w:hAnsi="Century Gothic"/>
                <w:noProof/>
                <w:kern w:val="0"/>
                <w:sz w:val="24"/>
                <w:szCs w:val="24"/>
              </w:rPr>
              <w:t>4.</w:t>
            </w:r>
            <w:r w:rsidRPr="0041105A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41105A">
              <w:rPr>
                <w:rStyle w:val="Collegamentoipertestuale"/>
                <w:rFonts w:ascii="Century Gothic" w:eastAsia="Droid Sans" w:hAnsi="Century Gothic"/>
                <w:noProof/>
                <w:kern w:val="0"/>
                <w:sz w:val="24"/>
                <w:szCs w:val="24"/>
              </w:rPr>
              <w:t>OrdineDAOTest</w:t>
            </w:r>
            <w:r w:rsidRPr="0041105A">
              <w:rPr>
                <w:noProof/>
                <w:webHidden/>
                <w:sz w:val="24"/>
                <w:szCs w:val="24"/>
              </w:rPr>
              <w:tab/>
            </w:r>
            <w:r w:rsidRPr="0041105A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105A">
              <w:rPr>
                <w:noProof/>
                <w:webHidden/>
                <w:sz w:val="24"/>
                <w:szCs w:val="24"/>
              </w:rPr>
              <w:instrText xml:space="preserve"> PAGEREF _Toc174985492 \h </w:instrText>
            </w:r>
            <w:r w:rsidRPr="0041105A">
              <w:rPr>
                <w:noProof/>
                <w:webHidden/>
                <w:sz w:val="24"/>
                <w:szCs w:val="24"/>
              </w:rPr>
            </w:r>
            <w:r w:rsidRPr="004110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A314B">
              <w:rPr>
                <w:noProof/>
                <w:webHidden/>
                <w:sz w:val="24"/>
                <w:szCs w:val="24"/>
              </w:rPr>
              <w:t>7</w:t>
            </w:r>
            <w:r w:rsidRPr="004110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E03FDB" w14:textId="2B8508E5" w:rsidR="0041105A" w:rsidRPr="0041105A" w:rsidRDefault="0041105A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4985493" w:history="1">
            <w:r w:rsidRPr="0041105A">
              <w:rPr>
                <w:rStyle w:val="Collegamentoipertestuale"/>
                <w:rFonts w:ascii="Century Gothic" w:eastAsia="Droid Sans" w:hAnsi="Century Gothic"/>
                <w:noProof/>
                <w:kern w:val="0"/>
                <w:sz w:val="24"/>
                <w:szCs w:val="24"/>
              </w:rPr>
              <w:t>5.</w:t>
            </w:r>
            <w:r w:rsidRPr="0041105A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41105A">
              <w:rPr>
                <w:rStyle w:val="Collegamentoipertestuale"/>
                <w:rFonts w:ascii="Century Gothic" w:eastAsia="Droid Sans" w:hAnsi="Century Gothic"/>
                <w:noProof/>
                <w:kern w:val="0"/>
                <w:sz w:val="24"/>
                <w:szCs w:val="24"/>
              </w:rPr>
              <w:t>Test Login</w:t>
            </w:r>
            <w:r w:rsidRPr="0041105A">
              <w:rPr>
                <w:noProof/>
                <w:webHidden/>
                <w:sz w:val="24"/>
                <w:szCs w:val="24"/>
              </w:rPr>
              <w:tab/>
            </w:r>
            <w:r w:rsidRPr="0041105A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105A">
              <w:rPr>
                <w:noProof/>
                <w:webHidden/>
                <w:sz w:val="24"/>
                <w:szCs w:val="24"/>
              </w:rPr>
              <w:instrText xml:space="preserve"> PAGEREF _Toc174985493 \h </w:instrText>
            </w:r>
            <w:r w:rsidRPr="0041105A">
              <w:rPr>
                <w:noProof/>
                <w:webHidden/>
                <w:sz w:val="24"/>
                <w:szCs w:val="24"/>
              </w:rPr>
            </w:r>
            <w:r w:rsidRPr="004110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A314B">
              <w:rPr>
                <w:noProof/>
                <w:webHidden/>
                <w:sz w:val="24"/>
                <w:szCs w:val="24"/>
              </w:rPr>
              <w:t>8</w:t>
            </w:r>
            <w:r w:rsidRPr="004110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FEB25D" w14:textId="5286F2C3" w:rsidR="0041105A" w:rsidRPr="0041105A" w:rsidRDefault="0041105A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4985494" w:history="1">
            <w:r w:rsidRPr="0041105A">
              <w:rPr>
                <w:rStyle w:val="Collegamentoipertestuale"/>
                <w:rFonts w:ascii="Century Gothic" w:eastAsia="Droid Sans" w:hAnsi="Century Gothic"/>
                <w:noProof/>
                <w:kern w:val="0"/>
                <w:sz w:val="24"/>
                <w:szCs w:val="24"/>
              </w:rPr>
              <w:t>6.</w:t>
            </w:r>
            <w:r w:rsidRPr="0041105A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41105A">
              <w:rPr>
                <w:rStyle w:val="Collegamentoipertestuale"/>
                <w:rFonts w:ascii="Century Gothic" w:eastAsia="Droid Sans" w:hAnsi="Century Gothic"/>
                <w:noProof/>
                <w:kern w:val="0"/>
                <w:sz w:val="24"/>
                <w:szCs w:val="24"/>
              </w:rPr>
              <w:t>Test Registrazione</w:t>
            </w:r>
            <w:r w:rsidRPr="0041105A">
              <w:rPr>
                <w:noProof/>
                <w:webHidden/>
                <w:sz w:val="24"/>
                <w:szCs w:val="24"/>
              </w:rPr>
              <w:tab/>
            </w:r>
            <w:r w:rsidRPr="0041105A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105A">
              <w:rPr>
                <w:noProof/>
                <w:webHidden/>
                <w:sz w:val="24"/>
                <w:szCs w:val="24"/>
              </w:rPr>
              <w:instrText xml:space="preserve"> PAGEREF _Toc174985494 \h </w:instrText>
            </w:r>
            <w:r w:rsidRPr="0041105A">
              <w:rPr>
                <w:noProof/>
                <w:webHidden/>
                <w:sz w:val="24"/>
                <w:szCs w:val="24"/>
              </w:rPr>
            </w:r>
            <w:r w:rsidRPr="004110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A314B">
              <w:rPr>
                <w:noProof/>
                <w:webHidden/>
                <w:sz w:val="24"/>
                <w:szCs w:val="24"/>
              </w:rPr>
              <w:t>11</w:t>
            </w:r>
            <w:r w:rsidRPr="004110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F71459" w14:textId="35CFED52" w:rsidR="0041105A" w:rsidRPr="0041105A" w:rsidRDefault="0041105A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4985496" w:history="1">
            <w:r w:rsidRPr="0041105A">
              <w:rPr>
                <w:rStyle w:val="Collegamentoipertestuale"/>
                <w:rFonts w:ascii="Century Gothic" w:eastAsia="Droid Sans" w:hAnsi="Century Gothic"/>
                <w:noProof/>
                <w:kern w:val="0"/>
                <w:sz w:val="24"/>
                <w:szCs w:val="24"/>
              </w:rPr>
              <w:t>7.</w:t>
            </w:r>
            <w:r w:rsidRPr="0041105A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41105A">
              <w:rPr>
                <w:rStyle w:val="Collegamentoipertestuale"/>
                <w:rFonts w:ascii="Century Gothic" w:eastAsia="Droid Sans" w:hAnsi="Century Gothic"/>
                <w:noProof/>
                <w:kern w:val="0"/>
                <w:sz w:val="24"/>
                <w:szCs w:val="24"/>
              </w:rPr>
              <w:t>Test Aggiunta prodotti al catalogo</w:t>
            </w:r>
            <w:r w:rsidRPr="0041105A">
              <w:rPr>
                <w:noProof/>
                <w:webHidden/>
                <w:sz w:val="24"/>
                <w:szCs w:val="24"/>
              </w:rPr>
              <w:tab/>
            </w:r>
            <w:r w:rsidRPr="0041105A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105A">
              <w:rPr>
                <w:noProof/>
                <w:webHidden/>
                <w:sz w:val="24"/>
                <w:szCs w:val="24"/>
              </w:rPr>
              <w:instrText xml:space="preserve"> PAGEREF _Toc174985496 \h </w:instrText>
            </w:r>
            <w:r w:rsidRPr="0041105A">
              <w:rPr>
                <w:noProof/>
                <w:webHidden/>
                <w:sz w:val="24"/>
                <w:szCs w:val="24"/>
              </w:rPr>
            </w:r>
            <w:r w:rsidRPr="004110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A314B">
              <w:rPr>
                <w:noProof/>
                <w:webHidden/>
                <w:sz w:val="24"/>
                <w:szCs w:val="24"/>
              </w:rPr>
              <w:t>18</w:t>
            </w:r>
            <w:r w:rsidRPr="004110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D47ECF" w14:textId="408542C2" w:rsidR="0041105A" w:rsidRPr="0041105A" w:rsidRDefault="0041105A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74985497" w:history="1">
            <w:r w:rsidRPr="0041105A">
              <w:rPr>
                <w:rStyle w:val="Collegamentoipertestuale"/>
                <w:rFonts w:ascii="Century Gothic" w:eastAsia="Droid Sans" w:hAnsi="Century Gothic"/>
                <w:noProof/>
                <w:kern w:val="0"/>
                <w:sz w:val="24"/>
                <w:szCs w:val="24"/>
              </w:rPr>
              <w:t>8.</w:t>
            </w:r>
            <w:r w:rsidRPr="0041105A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41105A">
              <w:rPr>
                <w:rStyle w:val="Collegamentoipertestuale"/>
                <w:rFonts w:ascii="Century Gothic" w:eastAsia="Droid Sans" w:hAnsi="Century Gothic"/>
                <w:noProof/>
                <w:kern w:val="0"/>
                <w:sz w:val="24"/>
                <w:szCs w:val="24"/>
              </w:rPr>
              <w:t>Test Ricerca titoli nel catalogo</w:t>
            </w:r>
            <w:r w:rsidRPr="0041105A">
              <w:rPr>
                <w:noProof/>
                <w:webHidden/>
                <w:sz w:val="24"/>
                <w:szCs w:val="24"/>
              </w:rPr>
              <w:tab/>
            </w:r>
            <w:r w:rsidRPr="0041105A">
              <w:rPr>
                <w:noProof/>
                <w:webHidden/>
                <w:sz w:val="24"/>
                <w:szCs w:val="24"/>
              </w:rPr>
              <w:fldChar w:fldCharType="begin"/>
            </w:r>
            <w:r w:rsidRPr="0041105A">
              <w:rPr>
                <w:noProof/>
                <w:webHidden/>
                <w:sz w:val="24"/>
                <w:szCs w:val="24"/>
              </w:rPr>
              <w:instrText xml:space="preserve"> PAGEREF _Toc174985497 \h </w:instrText>
            </w:r>
            <w:r w:rsidRPr="0041105A">
              <w:rPr>
                <w:noProof/>
                <w:webHidden/>
                <w:sz w:val="24"/>
                <w:szCs w:val="24"/>
              </w:rPr>
            </w:r>
            <w:r w:rsidRPr="004110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A314B">
              <w:rPr>
                <w:noProof/>
                <w:webHidden/>
                <w:sz w:val="24"/>
                <w:szCs w:val="24"/>
              </w:rPr>
              <w:t>23</w:t>
            </w:r>
            <w:r w:rsidRPr="004110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111B45" w14:textId="7711BB4A" w:rsidR="0041105A" w:rsidRDefault="0041105A">
          <w:r w:rsidRPr="0041105A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1A76D6C9" w14:textId="77777777" w:rsidR="00A66186" w:rsidRPr="00A66186" w:rsidRDefault="00A66186" w:rsidP="00A66186"/>
    <w:p w14:paraId="03459CE1" w14:textId="77777777" w:rsidR="00A66186" w:rsidRPr="00A66186" w:rsidRDefault="00A66186" w:rsidP="00A66186"/>
    <w:p w14:paraId="3A119A5C" w14:textId="77777777" w:rsidR="00A66186" w:rsidRPr="00A66186" w:rsidRDefault="00A66186" w:rsidP="00A66186"/>
    <w:p w14:paraId="64C79985" w14:textId="77777777" w:rsidR="00A66186" w:rsidRPr="00A66186" w:rsidRDefault="00A66186" w:rsidP="00A66186"/>
    <w:p w14:paraId="77D8F361" w14:textId="77777777" w:rsidR="00A66186" w:rsidRPr="00A66186" w:rsidRDefault="00A66186" w:rsidP="00A66186"/>
    <w:p w14:paraId="1D1566A8" w14:textId="77777777" w:rsidR="00A66186" w:rsidRPr="00A66186" w:rsidRDefault="00A66186" w:rsidP="00A66186"/>
    <w:p w14:paraId="5837299B" w14:textId="77777777" w:rsidR="00A66186" w:rsidRPr="00A66186" w:rsidRDefault="00A66186" w:rsidP="00A66186"/>
    <w:p w14:paraId="68073DF6" w14:textId="77777777" w:rsidR="00A66186" w:rsidRPr="00A66186" w:rsidRDefault="00A66186" w:rsidP="00A66186"/>
    <w:p w14:paraId="6B9502E8" w14:textId="77777777" w:rsidR="00A66186" w:rsidRPr="00A66186" w:rsidRDefault="00A66186" w:rsidP="00A66186"/>
    <w:p w14:paraId="09FBF8F4" w14:textId="77777777" w:rsidR="00A66186" w:rsidRPr="00A66186" w:rsidRDefault="00A66186" w:rsidP="00A66186"/>
    <w:p w14:paraId="32868ADB" w14:textId="77777777" w:rsidR="00A66186" w:rsidRPr="00A66186" w:rsidRDefault="00A66186" w:rsidP="00A66186"/>
    <w:p w14:paraId="336963F7" w14:textId="77777777" w:rsidR="00A66186" w:rsidRPr="00A66186" w:rsidRDefault="00A66186" w:rsidP="00A66186"/>
    <w:p w14:paraId="6C39F2D4" w14:textId="77777777" w:rsidR="00A66186" w:rsidRPr="00A66186" w:rsidRDefault="00A66186" w:rsidP="00A66186"/>
    <w:p w14:paraId="6D66D89B" w14:textId="77777777" w:rsidR="00A66186" w:rsidRPr="00A66186" w:rsidRDefault="00A66186" w:rsidP="00A66186"/>
    <w:p w14:paraId="53763967" w14:textId="77777777" w:rsidR="00A66186" w:rsidRPr="00A66186" w:rsidRDefault="00A66186" w:rsidP="00A66186"/>
    <w:p w14:paraId="7E3A9A39" w14:textId="77777777" w:rsidR="00A66186" w:rsidRPr="00A66186" w:rsidRDefault="00A66186" w:rsidP="00A66186"/>
    <w:p w14:paraId="691A1510" w14:textId="77777777" w:rsidR="00A66186" w:rsidRPr="00A66186" w:rsidRDefault="00A66186" w:rsidP="00A66186"/>
    <w:p w14:paraId="29076A2C" w14:textId="77777777" w:rsidR="00A66186" w:rsidRPr="00A66186" w:rsidRDefault="00A66186" w:rsidP="00A66186"/>
    <w:p w14:paraId="1802EF41" w14:textId="77777777" w:rsidR="00A66186" w:rsidRPr="00A66186" w:rsidRDefault="00A66186" w:rsidP="00A66186"/>
    <w:p w14:paraId="1BF1E136" w14:textId="77777777" w:rsidR="00A66186" w:rsidRPr="00A66186" w:rsidRDefault="00A66186" w:rsidP="00A66186"/>
    <w:p w14:paraId="6E5049A7" w14:textId="77777777" w:rsidR="00A66186" w:rsidRPr="00A66186" w:rsidRDefault="00A66186" w:rsidP="00A66186"/>
    <w:p w14:paraId="71EE53F0" w14:textId="77777777" w:rsidR="00A66186" w:rsidRPr="00A66186" w:rsidRDefault="00A66186" w:rsidP="00A66186"/>
    <w:p w14:paraId="1354E6E8" w14:textId="77777777" w:rsidR="00A66186" w:rsidRPr="00A66186" w:rsidRDefault="00A66186" w:rsidP="00A66186"/>
    <w:p w14:paraId="7C1E59EE" w14:textId="77777777" w:rsidR="00A66186" w:rsidRPr="00A66186" w:rsidRDefault="00A66186" w:rsidP="00A66186"/>
    <w:p w14:paraId="776250E2" w14:textId="77777777" w:rsidR="00A66186" w:rsidRPr="00A66186" w:rsidRDefault="00A66186" w:rsidP="00A66186"/>
    <w:p w14:paraId="717F1637" w14:textId="77777777" w:rsidR="00A66186" w:rsidRPr="00A66186" w:rsidRDefault="00A66186" w:rsidP="00A66186"/>
    <w:p w14:paraId="71875A18" w14:textId="77777777" w:rsidR="00A66186" w:rsidRDefault="00A66186" w:rsidP="00A66186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1B6B497C" w14:textId="7DEED636" w:rsidR="00A66186" w:rsidRDefault="00A66186">
      <w:pPr>
        <w:spacing w:after="160" w:line="259" w:lineRule="auto"/>
      </w:pPr>
      <w:r>
        <w:br w:type="page"/>
      </w:r>
    </w:p>
    <w:p w14:paraId="4E9CD059" w14:textId="77777777" w:rsidR="00A66186" w:rsidRDefault="00A66186" w:rsidP="00A66186">
      <w:pPr>
        <w:jc w:val="center"/>
      </w:pPr>
    </w:p>
    <w:p w14:paraId="5B70F608" w14:textId="1B32C5DF" w:rsidR="00A66186" w:rsidRDefault="00A66186" w:rsidP="00A66186">
      <w:pPr>
        <w:pStyle w:val="Paragrafoelenco"/>
        <w:numPr>
          <w:ilvl w:val="0"/>
          <w:numId w:val="1"/>
        </w:numPr>
        <w:outlineLvl w:val="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bookmarkStart w:id="12" w:name="_Toc174985489"/>
      <w:proofErr w:type="spellStart"/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t>ArticoloDAOTest</w:t>
      </w:r>
      <w:bookmarkEnd w:id="12"/>
      <w:proofErr w:type="spellEnd"/>
    </w:p>
    <w:p w14:paraId="20BA2C4D" w14:textId="05DDBCE7" w:rsidR="00A66186" w:rsidRPr="00A66186" w:rsidRDefault="00A66186" w:rsidP="00A66186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>
        <w:rPr>
          <w:rFonts w:ascii="Century Gothic" w:eastAsia="Droid Sans" w:hAnsi="Century Gothic"/>
          <w:noProof/>
          <w:color w:val="1F4E79"/>
          <w:kern w:val="0"/>
          <w:sz w:val="36"/>
          <w:szCs w:val="36"/>
          <w:u w:val="single" w:color="1F4E79"/>
        </w:rPr>
        <w:drawing>
          <wp:anchor distT="0" distB="0" distL="114300" distR="114300" simplePos="0" relativeHeight="251660288" behindDoc="0" locked="0" layoutInCell="1" allowOverlap="1" wp14:anchorId="71B7725A" wp14:editId="1BB66171">
            <wp:simplePos x="0" y="0"/>
            <wp:positionH relativeFrom="margin">
              <wp:align>center</wp:align>
            </wp:positionH>
            <wp:positionV relativeFrom="paragraph">
              <wp:posOffset>207645</wp:posOffset>
            </wp:positionV>
            <wp:extent cx="7136798" cy="3829050"/>
            <wp:effectExtent l="76200" t="38100" r="83185" b="114300"/>
            <wp:wrapNone/>
            <wp:docPr id="1537607808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07808" name="Immagine 1" descr="Immagine che contiene testo, schermata, software, schermo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6798" cy="382905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4067C" w14:textId="47B5C55A" w:rsidR="00A66186" w:rsidRDefault="00A66186" w:rsidP="00A66186">
      <w:pPr>
        <w:jc w:val="center"/>
      </w:pPr>
    </w:p>
    <w:p w14:paraId="233646B6" w14:textId="77777777" w:rsidR="00A66186" w:rsidRPr="00A66186" w:rsidRDefault="00A66186" w:rsidP="00A66186"/>
    <w:p w14:paraId="5BA76455" w14:textId="77777777" w:rsidR="00A66186" w:rsidRPr="00A66186" w:rsidRDefault="00A66186" w:rsidP="00A66186"/>
    <w:p w14:paraId="6B7732C8" w14:textId="77777777" w:rsidR="00A66186" w:rsidRPr="00A66186" w:rsidRDefault="00A66186" w:rsidP="00A66186"/>
    <w:p w14:paraId="0936E261" w14:textId="77777777" w:rsidR="00A66186" w:rsidRPr="00A66186" w:rsidRDefault="00A66186" w:rsidP="00A66186"/>
    <w:p w14:paraId="5E7355D0" w14:textId="77777777" w:rsidR="00A66186" w:rsidRPr="00A66186" w:rsidRDefault="00A66186" w:rsidP="00A66186"/>
    <w:p w14:paraId="40513F1C" w14:textId="77777777" w:rsidR="00A66186" w:rsidRPr="00A66186" w:rsidRDefault="00A66186" w:rsidP="00A66186"/>
    <w:p w14:paraId="751A6ED6" w14:textId="77777777" w:rsidR="00A66186" w:rsidRPr="00A66186" w:rsidRDefault="00A66186" w:rsidP="00A66186"/>
    <w:p w14:paraId="2F9CDCCD" w14:textId="77777777" w:rsidR="00A66186" w:rsidRPr="00A66186" w:rsidRDefault="00A66186" w:rsidP="00A66186"/>
    <w:p w14:paraId="443C4B1C" w14:textId="77777777" w:rsidR="00A66186" w:rsidRPr="00A66186" w:rsidRDefault="00A66186" w:rsidP="00A66186"/>
    <w:p w14:paraId="01470017" w14:textId="77777777" w:rsidR="00A66186" w:rsidRPr="00A66186" w:rsidRDefault="00A66186" w:rsidP="00A66186"/>
    <w:p w14:paraId="3E7B6E41" w14:textId="77777777" w:rsidR="00A66186" w:rsidRPr="00A66186" w:rsidRDefault="00A66186" w:rsidP="00A66186"/>
    <w:p w14:paraId="0E119A63" w14:textId="77777777" w:rsidR="00A66186" w:rsidRPr="00A66186" w:rsidRDefault="00A66186" w:rsidP="00A66186"/>
    <w:p w14:paraId="7A7435AB" w14:textId="77777777" w:rsidR="00A66186" w:rsidRPr="00A66186" w:rsidRDefault="00A66186" w:rsidP="00A66186"/>
    <w:p w14:paraId="2ED8838E" w14:textId="77777777" w:rsidR="00A66186" w:rsidRPr="00A66186" w:rsidRDefault="00A66186" w:rsidP="00A66186"/>
    <w:p w14:paraId="65559CCF" w14:textId="77777777" w:rsidR="00A66186" w:rsidRPr="00A66186" w:rsidRDefault="00A66186" w:rsidP="00A66186"/>
    <w:p w14:paraId="2AEDF195" w14:textId="77777777" w:rsidR="00A66186" w:rsidRPr="00A66186" w:rsidRDefault="00A66186" w:rsidP="00A66186"/>
    <w:p w14:paraId="5DC2B523" w14:textId="77777777" w:rsidR="00A66186" w:rsidRPr="00A66186" w:rsidRDefault="00A66186" w:rsidP="00A66186"/>
    <w:p w14:paraId="0969C6E4" w14:textId="77777777" w:rsidR="00A66186" w:rsidRPr="00A66186" w:rsidRDefault="00A66186" w:rsidP="00A66186"/>
    <w:p w14:paraId="248746EF" w14:textId="77777777" w:rsidR="00A66186" w:rsidRPr="00A66186" w:rsidRDefault="00A66186" w:rsidP="00A66186"/>
    <w:p w14:paraId="78818B21" w14:textId="77777777" w:rsidR="00A66186" w:rsidRPr="00A66186" w:rsidRDefault="00A66186" w:rsidP="00A66186"/>
    <w:p w14:paraId="10AC389F" w14:textId="77777777" w:rsidR="00A66186" w:rsidRPr="00A66186" w:rsidRDefault="00A66186" w:rsidP="00A66186"/>
    <w:p w14:paraId="67512034" w14:textId="77777777" w:rsidR="00A66186" w:rsidRPr="00A66186" w:rsidRDefault="00A66186" w:rsidP="00A66186"/>
    <w:p w14:paraId="418086CF" w14:textId="70173C1D" w:rsidR="00A66186" w:rsidRDefault="00A66186">
      <w:pPr>
        <w:spacing w:after="160" w:line="259" w:lineRule="auto"/>
      </w:pPr>
      <w:r>
        <w:br w:type="page"/>
      </w:r>
    </w:p>
    <w:p w14:paraId="466A1E72" w14:textId="77777777" w:rsidR="00A66186" w:rsidRDefault="00A66186" w:rsidP="00A66186"/>
    <w:p w14:paraId="19FC7764" w14:textId="7BA5E5A6" w:rsidR="00A66186" w:rsidRDefault="00A66186" w:rsidP="00A66186">
      <w:pPr>
        <w:pStyle w:val="Paragrafoelenco"/>
        <w:numPr>
          <w:ilvl w:val="0"/>
          <w:numId w:val="1"/>
        </w:numPr>
        <w:outlineLvl w:val="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bookmarkStart w:id="13" w:name="_Toc174985490"/>
      <w:proofErr w:type="spellStart"/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t>Libro</w:t>
      </w:r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t>DAOTest</w:t>
      </w:r>
      <w:bookmarkEnd w:id="13"/>
      <w:proofErr w:type="spellEnd"/>
    </w:p>
    <w:p w14:paraId="1E945719" w14:textId="26680C30" w:rsidR="00A66186" w:rsidRPr="00A66186" w:rsidRDefault="00A66186" w:rsidP="00A66186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>
        <w:rPr>
          <w:rFonts w:ascii="Century Gothic" w:eastAsia="Droid Sans" w:hAnsi="Century Gothic"/>
          <w:noProof/>
          <w:color w:val="1F4E79"/>
          <w:kern w:val="0"/>
          <w:sz w:val="36"/>
          <w:szCs w:val="36"/>
          <w:u w:val="single" w:color="1F4E79"/>
        </w:rPr>
        <w:drawing>
          <wp:anchor distT="0" distB="0" distL="114300" distR="114300" simplePos="0" relativeHeight="251662336" behindDoc="0" locked="0" layoutInCell="1" allowOverlap="1" wp14:anchorId="03ADBE69" wp14:editId="287B4297">
            <wp:simplePos x="0" y="0"/>
            <wp:positionH relativeFrom="margin">
              <wp:posOffset>-491490</wp:posOffset>
            </wp:positionH>
            <wp:positionV relativeFrom="paragraph">
              <wp:posOffset>162978</wp:posOffset>
            </wp:positionV>
            <wp:extent cx="7136765" cy="3828576"/>
            <wp:effectExtent l="76200" t="38100" r="83185" b="114935"/>
            <wp:wrapNone/>
            <wp:docPr id="11482055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05592" name="Immagin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6765" cy="382857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CCFCB" w14:textId="1E92623E" w:rsidR="00A66186" w:rsidRDefault="00A66186" w:rsidP="00A66186"/>
    <w:p w14:paraId="033F18C6" w14:textId="77777777" w:rsidR="00A66186" w:rsidRPr="00A66186" w:rsidRDefault="00A66186" w:rsidP="00A66186"/>
    <w:p w14:paraId="4B3ED514" w14:textId="77777777" w:rsidR="00A66186" w:rsidRPr="00A66186" w:rsidRDefault="00A66186" w:rsidP="00A66186"/>
    <w:p w14:paraId="2CF24BBB" w14:textId="77777777" w:rsidR="00A66186" w:rsidRPr="00A66186" w:rsidRDefault="00A66186" w:rsidP="00A66186"/>
    <w:p w14:paraId="29FE8C02" w14:textId="77777777" w:rsidR="00A66186" w:rsidRPr="00A66186" w:rsidRDefault="00A66186" w:rsidP="00A66186"/>
    <w:p w14:paraId="3C9A284A" w14:textId="77777777" w:rsidR="00A66186" w:rsidRPr="00A66186" w:rsidRDefault="00A66186" w:rsidP="00A66186"/>
    <w:p w14:paraId="3ABEDD64" w14:textId="77777777" w:rsidR="00A66186" w:rsidRPr="00A66186" w:rsidRDefault="00A66186" w:rsidP="00A66186"/>
    <w:p w14:paraId="0206F11D" w14:textId="77777777" w:rsidR="00A66186" w:rsidRPr="00A66186" w:rsidRDefault="00A66186" w:rsidP="00A66186"/>
    <w:p w14:paraId="7FCB49B9" w14:textId="77777777" w:rsidR="00A66186" w:rsidRPr="00A66186" w:rsidRDefault="00A66186" w:rsidP="00A66186"/>
    <w:p w14:paraId="6868E219" w14:textId="77777777" w:rsidR="00A66186" w:rsidRPr="00A66186" w:rsidRDefault="00A66186" w:rsidP="00A66186"/>
    <w:p w14:paraId="6F8A676D" w14:textId="77777777" w:rsidR="00A66186" w:rsidRPr="00A66186" w:rsidRDefault="00A66186" w:rsidP="00A66186"/>
    <w:p w14:paraId="6A7AA664" w14:textId="77777777" w:rsidR="00A66186" w:rsidRPr="00A66186" w:rsidRDefault="00A66186" w:rsidP="00A66186"/>
    <w:p w14:paraId="1BD33D7D" w14:textId="77777777" w:rsidR="00A66186" w:rsidRPr="00A66186" w:rsidRDefault="00A66186" w:rsidP="00A66186"/>
    <w:p w14:paraId="6FA972F2" w14:textId="77777777" w:rsidR="00A66186" w:rsidRPr="00A66186" w:rsidRDefault="00A66186" w:rsidP="00A66186"/>
    <w:p w14:paraId="1C582846" w14:textId="77777777" w:rsidR="00A66186" w:rsidRPr="00A66186" w:rsidRDefault="00A66186" w:rsidP="00A66186"/>
    <w:p w14:paraId="130E075C" w14:textId="77777777" w:rsidR="00A66186" w:rsidRPr="00A66186" w:rsidRDefault="00A66186" w:rsidP="00A66186"/>
    <w:p w14:paraId="6F55F257" w14:textId="77777777" w:rsidR="00A66186" w:rsidRPr="00A66186" w:rsidRDefault="00A66186" w:rsidP="00A66186"/>
    <w:p w14:paraId="3C36284B" w14:textId="77777777" w:rsidR="00A66186" w:rsidRPr="00A66186" w:rsidRDefault="00A66186" w:rsidP="00A66186"/>
    <w:p w14:paraId="1EEC1051" w14:textId="77777777" w:rsidR="00A66186" w:rsidRPr="00A66186" w:rsidRDefault="00A66186" w:rsidP="00A66186"/>
    <w:p w14:paraId="220D9E7F" w14:textId="77777777" w:rsidR="00A66186" w:rsidRPr="00A66186" w:rsidRDefault="00A66186" w:rsidP="00A66186"/>
    <w:p w14:paraId="5C05C4B1" w14:textId="77777777" w:rsidR="00A66186" w:rsidRPr="00A66186" w:rsidRDefault="00A66186" w:rsidP="00A66186"/>
    <w:p w14:paraId="10732864" w14:textId="77777777" w:rsidR="00A66186" w:rsidRPr="00A66186" w:rsidRDefault="00A66186" w:rsidP="00A66186"/>
    <w:p w14:paraId="559FBD18" w14:textId="77777777" w:rsidR="00A66186" w:rsidRPr="00A66186" w:rsidRDefault="00A66186" w:rsidP="00A66186"/>
    <w:p w14:paraId="106BA70D" w14:textId="77777777" w:rsidR="00A66186" w:rsidRPr="00A66186" w:rsidRDefault="00A66186" w:rsidP="00A66186"/>
    <w:p w14:paraId="14885B71" w14:textId="77777777" w:rsidR="00A66186" w:rsidRPr="00A66186" w:rsidRDefault="00A66186" w:rsidP="00A66186"/>
    <w:p w14:paraId="0D4E75C4" w14:textId="77777777" w:rsidR="00A66186" w:rsidRPr="00A66186" w:rsidRDefault="00A66186" w:rsidP="00A66186"/>
    <w:p w14:paraId="62CE439B" w14:textId="77777777" w:rsidR="00A66186" w:rsidRDefault="00A66186" w:rsidP="00A66186"/>
    <w:p w14:paraId="2B361AFA" w14:textId="77777777" w:rsidR="00A66186" w:rsidRDefault="00A66186" w:rsidP="00A66186"/>
    <w:p w14:paraId="37952F1B" w14:textId="57EADF10" w:rsidR="00A66186" w:rsidRDefault="00A66186" w:rsidP="00A66186">
      <w:pPr>
        <w:tabs>
          <w:tab w:val="left" w:pos="2589"/>
        </w:tabs>
      </w:pPr>
      <w:r>
        <w:tab/>
      </w:r>
    </w:p>
    <w:p w14:paraId="687C4798" w14:textId="77777777" w:rsidR="00A66186" w:rsidRDefault="00A66186">
      <w:pPr>
        <w:spacing w:after="160" w:line="259" w:lineRule="auto"/>
      </w:pPr>
      <w:r>
        <w:br w:type="page"/>
      </w:r>
    </w:p>
    <w:p w14:paraId="06C1E7EB" w14:textId="28D48C4D" w:rsidR="00A66186" w:rsidRDefault="00A66186" w:rsidP="00A66186">
      <w:pPr>
        <w:tabs>
          <w:tab w:val="left" w:pos="2589"/>
        </w:tabs>
      </w:pPr>
    </w:p>
    <w:p w14:paraId="3BA9A9C2" w14:textId="12CE4B56" w:rsidR="00A66186" w:rsidRDefault="00A66186" w:rsidP="00A66186">
      <w:pPr>
        <w:pStyle w:val="Paragrafoelenco"/>
        <w:numPr>
          <w:ilvl w:val="0"/>
          <w:numId w:val="1"/>
        </w:numPr>
        <w:outlineLvl w:val="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bookmarkStart w:id="14" w:name="_Toc174985491"/>
      <w:r>
        <w:rPr>
          <w:rFonts w:ascii="Century Gothic" w:eastAsia="Droid Sans" w:hAnsi="Century Gothic"/>
          <w:noProof/>
          <w:color w:val="1F4E79"/>
          <w:kern w:val="0"/>
          <w:sz w:val="36"/>
          <w:szCs w:val="36"/>
          <w:u w:val="single" w:color="1F4E79"/>
        </w:rPr>
        <w:drawing>
          <wp:anchor distT="0" distB="0" distL="114300" distR="114300" simplePos="0" relativeHeight="251664384" behindDoc="0" locked="0" layoutInCell="1" allowOverlap="1" wp14:anchorId="2A9FE6C1" wp14:editId="2798B598">
            <wp:simplePos x="0" y="0"/>
            <wp:positionH relativeFrom="margin">
              <wp:posOffset>-511810</wp:posOffset>
            </wp:positionH>
            <wp:positionV relativeFrom="paragraph">
              <wp:posOffset>461101</wp:posOffset>
            </wp:positionV>
            <wp:extent cx="7136130" cy="3828415"/>
            <wp:effectExtent l="76200" t="38100" r="83820" b="114935"/>
            <wp:wrapNone/>
            <wp:docPr id="19544264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26414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6130" cy="382841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t>Utente</w:t>
      </w:r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t>DAOTest</w:t>
      </w:r>
      <w:bookmarkEnd w:id="14"/>
      <w:proofErr w:type="spellEnd"/>
    </w:p>
    <w:p w14:paraId="726F8762" w14:textId="5D86AE01" w:rsidR="00A66186" w:rsidRDefault="00A66186" w:rsidP="00A66186">
      <w:pPr>
        <w:tabs>
          <w:tab w:val="left" w:pos="2589"/>
        </w:tabs>
      </w:pPr>
    </w:p>
    <w:p w14:paraId="75500A6A" w14:textId="77777777" w:rsidR="00A66186" w:rsidRPr="00A66186" w:rsidRDefault="00A66186" w:rsidP="00A66186"/>
    <w:p w14:paraId="08243428" w14:textId="77777777" w:rsidR="00A66186" w:rsidRPr="00A66186" w:rsidRDefault="00A66186" w:rsidP="00A66186"/>
    <w:p w14:paraId="206E0F69" w14:textId="77777777" w:rsidR="00A66186" w:rsidRPr="00A66186" w:rsidRDefault="00A66186" w:rsidP="00A66186"/>
    <w:p w14:paraId="19ED8BB5" w14:textId="77777777" w:rsidR="00A66186" w:rsidRPr="00A66186" w:rsidRDefault="00A66186" w:rsidP="00A66186"/>
    <w:p w14:paraId="521D31D0" w14:textId="77777777" w:rsidR="00A66186" w:rsidRPr="00A66186" w:rsidRDefault="00A66186" w:rsidP="00A66186"/>
    <w:p w14:paraId="177210C8" w14:textId="77777777" w:rsidR="00A66186" w:rsidRPr="00A66186" w:rsidRDefault="00A66186" w:rsidP="00A66186"/>
    <w:p w14:paraId="619506B0" w14:textId="77777777" w:rsidR="00A66186" w:rsidRPr="00A66186" w:rsidRDefault="00A66186" w:rsidP="00A66186"/>
    <w:p w14:paraId="6C2CE279" w14:textId="77777777" w:rsidR="00A66186" w:rsidRPr="00A66186" w:rsidRDefault="00A66186" w:rsidP="00A66186"/>
    <w:p w14:paraId="44B98050" w14:textId="77777777" w:rsidR="00A66186" w:rsidRPr="00A66186" w:rsidRDefault="00A66186" w:rsidP="00A66186"/>
    <w:p w14:paraId="0D7A7DF2" w14:textId="77777777" w:rsidR="00A66186" w:rsidRPr="00A66186" w:rsidRDefault="00A66186" w:rsidP="00A66186"/>
    <w:p w14:paraId="06F64EA7" w14:textId="77777777" w:rsidR="00A66186" w:rsidRPr="00A66186" w:rsidRDefault="00A66186" w:rsidP="00A66186"/>
    <w:p w14:paraId="0FA1AC8B" w14:textId="77777777" w:rsidR="00A66186" w:rsidRPr="00A66186" w:rsidRDefault="00A66186" w:rsidP="00A66186"/>
    <w:p w14:paraId="66DD530C" w14:textId="77777777" w:rsidR="00A66186" w:rsidRPr="00A66186" w:rsidRDefault="00A66186" w:rsidP="00A66186"/>
    <w:p w14:paraId="387E90FF" w14:textId="77777777" w:rsidR="00A66186" w:rsidRPr="00A66186" w:rsidRDefault="00A66186" w:rsidP="00A66186"/>
    <w:p w14:paraId="48CFC720" w14:textId="77777777" w:rsidR="00A66186" w:rsidRPr="00A66186" w:rsidRDefault="00A66186" w:rsidP="00A66186"/>
    <w:p w14:paraId="1BD41738" w14:textId="77777777" w:rsidR="00A66186" w:rsidRPr="00A66186" w:rsidRDefault="00A66186" w:rsidP="00A66186"/>
    <w:p w14:paraId="2E9AA79B" w14:textId="77777777" w:rsidR="00A66186" w:rsidRPr="00A66186" w:rsidRDefault="00A66186" w:rsidP="00A66186"/>
    <w:p w14:paraId="2AEFFF41" w14:textId="77777777" w:rsidR="00A66186" w:rsidRPr="00A66186" w:rsidRDefault="00A66186" w:rsidP="00A66186"/>
    <w:p w14:paraId="6E89FE32" w14:textId="77777777" w:rsidR="00A66186" w:rsidRPr="00A66186" w:rsidRDefault="00A66186" w:rsidP="00A66186"/>
    <w:p w14:paraId="281C6789" w14:textId="77777777" w:rsidR="00A66186" w:rsidRPr="00A66186" w:rsidRDefault="00A66186" w:rsidP="00A66186"/>
    <w:p w14:paraId="3913B914" w14:textId="77777777" w:rsidR="00A66186" w:rsidRPr="00A66186" w:rsidRDefault="00A66186" w:rsidP="00A66186"/>
    <w:p w14:paraId="308D19D2" w14:textId="77777777" w:rsidR="00A66186" w:rsidRPr="00A66186" w:rsidRDefault="00A66186" w:rsidP="00A66186"/>
    <w:p w14:paraId="7B484030" w14:textId="77777777" w:rsidR="00A66186" w:rsidRPr="00A66186" w:rsidRDefault="00A66186" w:rsidP="00A66186"/>
    <w:p w14:paraId="547C09BC" w14:textId="77777777" w:rsidR="00A66186" w:rsidRPr="00A66186" w:rsidRDefault="00A66186" w:rsidP="00A66186"/>
    <w:p w14:paraId="2FC8652C" w14:textId="77777777" w:rsidR="00A66186" w:rsidRPr="00A66186" w:rsidRDefault="00A66186" w:rsidP="00A66186"/>
    <w:p w14:paraId="230DCB4E" w14:textId="77777777" w:rsidR="00A66186" w:rsidRDefault="00A66186" w:rsidP="00A66186"/>
    <w:p w14:paraId="3D9DDE04" w14:textId="77777777" w:rsidR="00A66186" w:rsidRDefault="00A66186" w:rsidP="00A66186"/>
    <w:p w14:paraId="7E228133" w14:textId="3235AA91" w:rsidR="00A66186" w:rsidRDefault="00A66186" w:rsidP="00A66186">
      <w:pPr>
        <w:tabs>
          <w:tab w:val="left" w:pos="3771"/>
        </w:tabs>
      </w:pPr>
      <w:r>
        <w:tab/>
      </w:r>
    </w:p>
    <w:p w14:paraId="6EF6C288" w14:textId="0B91D312" w:rsidR="00A66186" w:rsidRPr="00A66186" w:rsidRDefault="00A66186" w:rsidP="00A66186">
      <w:pPr>
        <w:spacing w:after="160" w:line="259" w:lineRule="auto"/>
      </w:pPr>
      <w:r>
        <w:br w:type="page"/>
      </w:r>
    </w:p>
    <w:p w14:paraId="296696FD" w14:textId="77777777" w:rsidR="00A66186" w:rsidRDefault="00A66186" w:rsidP="00A66186">
      <w:pPr>
        <w:tabs>
          <w:tab w:val="left" w:pos="2589"/>
        </w:tabs>
      </w:pPr>
    </w:p>
    <w:p w14:paraId="6909CDE8" w14:textId="6601C061" w:rsidR="00A66186" w:rsidRPr="00A66186" w:rsidRDefault="00A66186" w:rsidP="00A66186">
      <w:pPr>
        <w:pStyle w:val="Paragrafoelenco"/>
        <w:numPr>
          <w:ilvl w:val="0"/>
          <w:numId w:val="1"/>
        </w:numPr>
        <w:outlineLvl w:val="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bookmarkStart w:id="15" w:name="_Toc174985492"/>
      <w:r w:rsidRPr="00A66186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drawing>
          <wp:anchor distT="0" distB="0" distL="114300" distR="114300" simplePos="0" relativeHeight="251666432" behindDoc="0" locked="0" layoutInCell="1" allowOverlap="1" wp14:anchorId="382D2596" wp14:editId="77E85884">
            <wp:simplePos x="0" y="0"/>
            <wp:positionH relativeFrom="margin">
              <wp:posOffset>-513261</wp:posOffset>
            </wp:positionH>
            <wp:positionV relativeFrom="paragraph">
              <wp:posOffset>457833</wp:posOffset>
            </wp:positionV>
            <wp:extent cx="7136130" cy="3828236"/>
            <wp:effectExtent l="76200" t="38100" r="83820" b="115570"/>
            <wp:wrapNone/>
            <wp:docPr id="83209298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92983" name="Immagin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6130" cy="382823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t>Ordine</w:t>
      </w:r>
      <w:r w:rsidRPr="00A66186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t>DAOTest</w:t>
      </w:r>
      <w:bookmarkEnd w:id="15"/>
      <w:proofErr w:type="spellEnd"/>
    </w:p>
    <w:p w14:paraId="0E3C1671" w14:textId="77777777" w:rsidR="00A66186" w:rsidRDefault="00A66186" w:rsidP="00A66186">
      <w:pPr>
        <w:tabs>
          <w:tab w:val="left" w:pos="3771"/>
        </w:tabs>
      </w:pPr>
    </w:p>
    <w:p w14:paraId="0F78A217" w14:textId="77777777" w:rsidR="00A66186" w:rsidRPr="00A66186" w:rsidRDefault="00A66186" w:rsidP="00A66186"/>
    <w:p w14:paraId="6C125AEF" w14:textId="77777777" w:rsidR="00A66186" w:rsidRPr="00A66186" w:rsidRDefault="00A66186" w:rsidP="00A66186"/>
    <w:p w14:paraId="42D38CF4" w14:textId="77777777" w:rsidR="00A66186" w:rsidRPr="00A66186" w:rsidRDefault="00A66186" w:rsidP="00A66186"/>
    <w:p w14:paraId="6DEA3B58" w14:textId="77777777" w:rsidR="00A66186" w:rsidRPr="00A66186" w:rsidRDefault="00A66186" w:rsidP="00A66186"/>
    <w:p w14:paraId="1190C1D0" w14:textId="77777777" w:rsidR="00A66186" w:rsidRPr="00A66186" w:rsidRDefault="00A66186" w:rsidP="00A66186"/>
    <w:p w14:paraId="2608F420" w14:textId="77777777" w:rsidR="00A66186" w:rsidRPr="00A66186" w:rsidRDefault="00A66186" w:rsidP="00A66186"/>
    <w:p w14:paraId="10881611" w14:textId="77777777" w:rsidR="00A66186" w:rsidRPr="00A66186" w:rsidRDefault="00A66186" w:rsidP="00A66186"/>
    <w:p w14:paraId="102C80D3" w14:textId="77777777" w:rsidR="00A66186" w:rsidRPr="00A66186" w:rsidRDefault="00A66186" w:rsidP="00A66186"/>
    <w:p w14:paraId="1EFE28AD" w14:textId="77777777" w:rsidR="00A66186" w:rsidRPr="00A66186" w:rsidRDefault="00A66186" w:rsidP="00A66186"/>
    <w:p w14:paraId="067DB83D" w14:textId="77777777" w:rsidR="00A66186" w:rsidRPr="00A66186" w:rsidRDefault="00A66186" w:rsidP="00A66186"/>
    <w:p w14:paraId="63B978CC" w14:textId="77777777" w:rsidR="00A66186" w:rsidRPr="00A66186" w:rsidRDefault="00A66186" w:rsidP="00A66186"/>
    <w:p w14:paraId="2EEAC91F" w14:textId="77777777" w:rsidR="00A66186" w:rsidRPr="00A66186" w:rsidRDefault="00A66186" w:rsidP="00A66186"/>
    <w:p w14:paraId="2BFFF6C2" w14:textId="77777777" w:rsidR="00A66186" w:rsidRPr="00A66186" w:rsidRDefault="00A66186" w:rsidP="00A66186"/>
    <w:p w14:paraId="3EF7FC3F" w14:textId="77777777" w:rsidR="00A66186" w:rsidRPr="00A66186" w:rsidRDefault="00A66186" w:rsidP="00A66186"/>
    <w:p w14:paraId="49AB3E81" w14:textId="77777777" w:rsidR="00A66186" w:rsidRPr="00A66186" w:rsidRDefault="00A66186" w:rsidP="00A66186"/>
    <w:p w14:paraId="40F7C54F" w14:textId="77777777" w:rsidR="00A66186" w:rsidRPr="00A66186" w:rsidRDefault="00A66186" w:rsidP="00A66186"/>
    <w:p w14:paraId="0420803E" w14:textId="77777777" w:rsidR="00A66186" w:rsidRPr="00A66186" w:rsidRDefault="00A66186" w:rsidP="00A66186"/>
    <w:p w14:paraId="742F7BBC" w14:textId="77777777" w:rsidR="00A66186" w:rsidRPr="00A66186" w:rsidRDefault="00A66186" w:rsidP="00A66186"/>
    <w:p w14:paraId="207D1D37" w14:textId="77777777" w:rsidR="00A66186" w:rsidRPr="00A66186" w:rsidRDefault="00A66186" w:rsidP="00A66186"/>
    <w:p w14:paraId="15941918" w14:textId="77777777" w:rsidR="00A66186" w:rsidRPr="00A66186" w:rsidRDefault="00A66186" w:rsidP="00A66186"/>
    <w:p w14:paraId="4D3AA7D9" w14:textId="77777777" w:rsidR="00A66186" w:rsidRPr="00A66186" w:rsidRDefault="00A66186" w:rsidP="00A66186"/>
    <w:p w14:paraId="4174CB91" w14:textId="77777777" w:rsidR="00A66186" w:rsidRPr="00A66186" w:rsidRDefault="00A66186" w:rsidP="00A66186"/>
    <w:p w14:paraId="2E68678A" w14:textId="77777777" w:rsidR="00A66186" w:rsidRPr="00A66186" w:rsidRDefault="00A66186" w:rsidP="00A66186"/>
    <w:p w14:paraId="4888C484" w14:textId="77777777" w:rsidR="00A66186" w:rsidRPr="00A66186" w:rsidRDefault="00A66186" w:rsidP="00A66186"/>
    <w:p w14:paraId="7504A9CC" w14:textId="77777777" w:rsidR="00A66186" w:rsidRPr="00A66186" w:rsidRDefault="00A66186" w:rsidP="00A66186"/>
    <w:p w14:paraId="56D06ECC" w14:textId="77777777" w:rsidR="00A66186" w:rsidRPr="00A66186" w:rsidRDefault="00A66186" w:rsidP="00A66186"/>
    <w:p w14:paraId="08176011" w14:textId="77777777" w:rsidR="00A66186" w:rsidRPr="00A66186" w:rsidRDefault="00A66186" w:rsidP="00A66186"/>
    <w:p w14:paraId="6EABC231" w14:textId="77777777" w:rsidR="00A66186" w:rsidRPr="00A66186" w:rsidRDefault="00A66186" w:rsidP="00A66186"/>
    <w:p w14:paraId="65C1B71D" w14:textId="77777777" w:rsidR="00A66186" w:rsidRPr="00A66186" w:rsidRDefault="00A66186" w:rsidP="00A66186"/>
    <w:p w14:paraId="72D70C91" w14:textId="77777777" w:rsidR="00A66186" w:rsidRDefault="00A66186" w:rsidP="00A66186"/>
    <w:p w14:paraId="7EC9822D" w14:textId="224B1975" w:rsidR="00A66186" w:rsidRDefault="00A66186" w:rsidP="00A66186">
      <w:pPr>
        <w:tabs>
          <w:tab w:val="left" w:pos="4134"/>
        </w:tabs>
      </w:pPr>
      <w:r>
        <w:tab/>
      </w:r>
    </w:p>
    <w:p w14:paraId="361C54A7" w14:textId="77777777" w:rsidR="00A66186" w:rsidRDefault="00A66186">
      <w:pPr>
        <w:spacing w:after="160" w:line="259" w:lineRule="auto"/>
      </w:pPr>
      <w:r>
        <w:br w:type="page"/>
      </w:r>
    </w:p>
    <w:p w14:paraId="2F5D1DC0" w14:textId="77777777" w:rsidR="00A66186" w:rsidRDefault="00A66186" w:rsidP="00A66186">
      <w:pPr>
        <w:tabs>
          <w:tab w:val="left" w:pos="4134"/>
        </w:tabs>
      </w:pPr>
    </w:p>
    <w:p w14:paraId="6B44DCEC" w14:textId="2AF42F16" w:rsidR="00146F1F" w:rsidRDefault="00146F1F" w:rsidP="00146F1F">
      <w:pPr>
        <w:pStyle w:val="Paragrafoelenco"/>
        <w:numPr>
          <w:ilvl w:val="0"/>
          <w:numId w:val="1"/>
        </w:numPr>
        <w:outlineLvl w:val="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bookmarkStart w:id="16" w:name="_Toc174985493"/>
      <w:r w:rsidRPr="00A66186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t>Test</w:t>
      </w:r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t xml:space="preserve"> Login</w:t>
      </w:r>
      <w:bookmarkEnd w:id="16"/>
    </w:p>
    <w:p w14:paraId="051F07F4" w14:textId="77777777" w:rsidR="00DD575A" w:rsidRDefault="00DD575A" w:rsidP="00DD575A">
      <w:pPr>
        <w:pStyle w:val="Paragrafoelenco"/>
        <w:ind w:left="36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20"/>
        <w:gridCol w:w="6280"/>
      </w:tblGrid>
      <w:tr w:rsidR="00DD575A" w:rsidRPr="00DD575A" w14:paraId="101A9764" w14:textId="77777777" w:rsidTr="00DD575A">
        <w:trPr>
          <w:trHeight w:val="300"/>
        </w:trPr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3D432983" w14:textId="77777777" w:rsidR="00DD575A" w:rsidRPr="00DD575A" w:rsidRDefault="00DD575A" w:rsidP="00DD575A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DD575A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 Case ID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549C6D51" w14:textId="77777777" w:rsidR="00DD575A" w:rsidRPr="00DD575A" w:rsidRDefault="00DD575A" w:rsidP="00DD575A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DD575A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Test_Login_TC_1.1.1</w:t>
            </w:r>
          </w:p>
        </w:tc>
      </w:tr>
      <w:tr w:rsidR="00DD575A" w:rsidRPr="00DD575A" w14:paraId="279BFDF9" w14:textId="77777777" w:rsidTr="00DD575A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672E9E6F" w14:textId="77777777" w:rsidR="00DD575A" w:rsidRPr="00DD575A" w:rsidRDefault="00DD575A" w:rsidP="00DD575A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DD575A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Descrizione dell'esecuzione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0280F0A1" w14:textId="77777777" w:rsidR="00DD575A" w:rsidRPr="00DD575A" w:rsidRDefault="00DD575A" w:rsidP="00DD575A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DD575A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L'utente inserisci solo l'username.</w:t>
            </w:r>
          </w:p>
        </w:tc>
      </w:tr>
      <w:tr w:rsidR="00DD575A" w:rsidRPr="00DD575A" w14:paraId="5380AF80" w14:textId="77777777" w:rsidTr="00DD575A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266AF6C1" w14:textId="77777777" w:rsidR="00DD575A" w:rsidRPr="00DD575A" w:rsidRDefault="00DD575A" w:rsidP="00DD575A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DD575A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Risultati della procedura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7089048E" w14:textId="77777777" w:rsidR="00DD575A" w:rsidRPr="00DD575A" w:rsidRDefault="00DD575A" w:rsidP="00DD575A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DD575A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Il login non viene effettuato</w:t>
            </w:r>
          </w:p>
        </w:tc>
      </w:tr>
      <w:tr w:rsidR="00DD575A" w:rsidRPr="00DD575A" w14:paraId="1B47BF2F" w14:textId="77777777" w:rsidTr="00DD575A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0AD99B58" w14:textId="77777777" w:rsidR="00DD575A" w:rsidRPr="00DD575A" w:rsidRDefault="00DD575A" w:rsidP="00DD575A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DD575A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Anomalie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59292A47" w14:textId="77777777" w:rsidR="00DD575A" w:rsidRPr="00DD575A" w:rsidRDefault="00DD575A" w:rsidP="00DD575A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DD575A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Nessuna</w:t>
            </w:r>
          </w:p>
        </w:tc>
      </w:tr>
      <w:tr w:rsidR="00DD575A" w:rsidRPr="00DD575A" w14:paraId="6306A88C" w14:textId="77777777" w:rsidTr="00DD575A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2A7E3C4D" w14:textId="77777777" w:rsidR="00DD575A" w:rsidRPr="00DD575A" w:rsidRDefault="00DD575A" w:rsidP="00DD575A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DD575A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Risultato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47DC21BA" w14:textId="77777777" w:rsidR="00DD575A" w:rsidRPr="00DD575A" w:rsidRDefault="00DD575A" w:rsidP="00DD575A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DD575A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PASS</w:t>
            </w:r>
          </w:p>
        </w:tc>
      </w:tr>
    </w:tbl>
    <w:p w14:paraId="1519227F" w14:textId="4FFBEAFD" w:rsidR="00DD575A" w:rsidRDefault="00DD575A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318FADA1" w14:textId="2803C250" w:rsidR="00DD575A" w:rsidRDefault="00DD575A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5DDB3512" w14:textId="33424F08" w:rsidR="00DD575A" w:rsidRPr="00DD575A" w:rsidRDefault="00DD575A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 w:rsidRPr="00A66186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drawing>
          <wp:anchor distT="0" distB="0" distL="114300" distR="114300" simplePos="0" relativeHeight="251668480" behindDoc="0" locked="0" layoutInCell="1" allowOverlap="1" wp14:anchorId="02042806" wp14:editId="7AFD116A">
            <wp:simplePos x="0" y="0"/>
            <wp:positionH relativeFrom="margin">
              <wp:posOffset>-511155</wp:posOffset>
            </wp:positionH>
            <wp:positionV relativeFrom="paragraph">
              <wp:posOffset>81710</wp:posOffset>
            </wp:positionV>
            <wp:extent cx="7135495" cy="3827780"/>
            <wp:effectExtent l="76200" t="38100" r="84455" b="115570"/>
            <wp:wrapTopAndBottom/>
            <wp:docPr id="15517380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3800" name="Immagin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5495" cy="382778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E1682" w14:textId="77777777" w:rsidR="00DD575A" w:rsidRPr="00DD575A" w:rsidRDefault="00DD575A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0C44082E" w14:textId="77777777" w:rsidR="00DD575A" w:rsidRDefault="00DD575A">
      <w:pPr>
        <w:spacing w:after="160" w:line="259" w:lineRule="auto"/>
      </w:pPr>
      <w:r>
        <w:br w:type="page"/>
      </w:r>
    </w:p>
    <w:p w14:paraId="305EBD38" w14:textId="77777777" w:rsidR="00DD575A" w:rsidRDefault="00DD575A">
      <w:pPr>
        <w:spacing w:after="160" w:line="259" w:lineRule="auto"/>
      </w:pPr>
    </w:p>
    <w:tbl>
      <w:tblPr>
        <w:tblW w:w="98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20"/>
        <w:gridCol w:w="6280"/>
      </w:tblGrid>
      <w:tr w:rsidR="00DD575A" w:rsidRPr="00DD575A" w14:paraId="0CFCB62D" w14:textId="77777777" w:rsidTr="00DD575A">
        <w:trPr>
          <w:trHeight w:val="300"/>
          <w:jc w:val="center"/>
        </w:trPr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2F52EFC9" w14:textId="77777777" w:rsidR="00DD575A" w:rsidRPr="00DD575A" w:rsidRDefault="00DD575A" w:rsidP="00DD575A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DD575A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 Case ID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1BC5C3FE" w14:textId="77777777" w:rsidR="00DD575A" w:rsidRPr="00DD575A" w:rsidRDefault="00DD575A" w:rsidP="00DD575A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DD575A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Test_Login_TC_1.1.2</w:t>
            </w:r>
          </w:p>
        </w:tc>
      </w:tr>
      <w:tr w:rsidR="00DD575A" w:rsidRPr="00DD575A" w14:paraId="335CEB90" w14:textId="77777777" w:rsidTr="00DD575A">
        <w:trPr>
          <w:trHeight w:val="600"/>
          <w:jc w:val="center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55E59A16" w14:textId="77777777" w:rsidR="00DD575A" w:rsidRPr="00DD575A" w:rsidRDefault="00DD575A" w:rsidP="00DD575A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DD575A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Descrizione dell'esecuzione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vAlign w:val="center"/>
            <w:hideMark/>
          </w:tcPr>
          <w:p w14:paraId="6455319B" w14:textId="77777777" w:rsidR="00DD575A" w:rsidRPr="00DD575A" w:rsidRDefault="00DD575A" w:rsidP="00DD575A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DD575A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L'utente inserisce username e password che non hanno una corrispondenza nel database.</w:t>
            </w:r>
          </w:p>
        </w:tc>
      </w:tr>
      <w:tr w:rsidR="00DD575A" w:rsidRPr="00DD575A" w14:paraId="0BA4DD88" w14:textId="77777777" w:rsidTr="00DD575A">
        <w:trPr>
          <w:trHeight w:val="300"/>
          <w:jc w:val="center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0EC5CE81" w14:textId="77777777" w:rsidR="00DD575A" w:rsidRPr="00DD575A" w:rsidRDefault="00DD575A" w:rsidP="00DD575A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DD575A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Risultati della procedura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558FE083" w14:textId="77777777" w:rsidR="00DD575A" w:rsidRPr="00DD575A" w:rsidRDefault="00DD575A" w:rsidP="00DD575A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DD575A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Il login non viene effettuato</w:t>
            </w:r>
          </w:p>
        </w:tc>
      </w:tr>
      <w:tr w:rsidR="00DD575A" w:rsidRPr="00DD575A" w14:paraId="3BD63A6D" w14:textId="77777777" w:rsidTr="00DD575A">
        <w:trPr>
          <w:trHeight w:val="300"/>
          <w:jc w:val="center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4ED35903" w14:textId="77777777" w:rsidR="00DD575A" w:rsidRPr="00DD575A" w:rsidRDefault="00DD575A" w:rsidP="00DD575A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DD575A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Anomalie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1D0AA12F" w14:textId="77777777" w:rsidR="00DD575A" w:rsidRPr="00DD575A" w:rsidRDefault="00DD575A" w:rsidP="00DD575A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DD575A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Nessuna</w:t>
            </w:r>
          </w:p>
        </w:tc>
      </w:tr>
      <w:tr w:rsidR="00DD575A" w:rsidRPr="00DD575A" w14:paraId="5FA0DA50" w14:textId="77777777" w:rsidTr="00DD575A">
        <w:trPr>
          <w:trHeight w:val="300"/>
          <w:jc w:val="center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248C43D6" w14:textId="77777777" w:rsidR="00DD575A" w:rsidRPr="00DD575A" w:rsidRDefault="00DD575A" w:rsidP="00DD575A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DD575A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Risultato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34133339" w14:textId="77777777" w:rsidR="00DD575A" w:rsidRPr="00DD575A" w:rsidRDefault="00DD575A" w:rsidP="00DD575A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DD575A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PASS</w:t>
            </w:r>
          </w:p>
        </w:tc>
      </w:tr>
    </w:tbl>
    <w:p w14:paraId="718DC575" w14:textId="78E09D83" w:rsidR="00DD575A" w:rsidRDefault="00BF3D95">
      <w:pPr>
        <w:spacing w:after="160" w:line="259" w:lineRule="auto"/>
      </w:pPr>
      <w:r w:rsidRPr="00A66186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drawing>
          <wp:anchor distT="0" distB="0" distL="114300" distR="114300" simplePos="0" relativeHeight="251670528" behindDoc="0" locked="0" layoutInCell="1" allowOverlap="1" wp14:anchorId="7775D7A4" wp14:editId="5C079789">
            <wp:simplePos x="0" y="0"/>
            <wp:positionH relativeFrom="margin">
              <wp:posOffset>-511810</wp:posOffset>
            </wp:positionH>
            <wp:positionV relativeFrom="paragraph">
              <wp:posOffset>474959</wp:posOffset>
            </wp:positionV>
            <wp:extent cx="7134860" cy="3827780"/>
            <wp:effectExtent l="76200" t="38100" r="85090" b="115570"/>
            <wp:wrapTopAndBottom/>
            <wp:docPr id="880296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9699" name="Immagin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82778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5D1E0" w14:textId="77777777" w:rsidR="00BF3D95" w:rsidRDefault="00BF3D95">
      <w:pPr>
        <w:spacing w:after="160" w:line="259" w:lineRule="auto"/>
      </w:pPr>
      <w:r>
        <w:br w:type="page"/>
      </w:r>
    </w:p>
    <w:p w14:paraId="2825B085" w14:textId="0E919E06" w:rsidR="00BF3D95" w:rsidRDefault="00BF3D95">
      <w:pPr>
        <w:spacing w:after="160" w:line="259" w:lineRule="auto"/>
      </w:pP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20"/>
        <w:gridCol w:w="6280"/>
      </w:tblGrid>
      <w:tr w:rsidR="00BF3D95" w:rsidRPr="00BF3D95" w14:paraId="3C0D2E09" w14:textId="77777777" w:rsidTr="00BF3D95">
        <w:trPr>
          <w:trHeight w:val="300"/>
        </w:trPr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4A0DA55C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 Case ID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088D9EAE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Test_Login_TC_1.1.3</w:t>
            </w:r>
          </w:p>
        </w:tc>
      </w:tr>
      <w:tr w:rsidR="00BF3D95" w:rsidRPr="00BF3D95" w14:paraId="1DC63EB1" w14:textId="77777777" w:rsidTr="00BF3D95">
        <w:trPr>
          <w:trHeight w:val="6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60ABEB48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Descrizione dell'esecuzione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vAlign w:val="center"/>
            <w:hideMark/>
          </w:tcPr>
          <w:p w14:paraId="3E6E0518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L'utente inserisce username e password che hanno una corrispondenza nel database.</w:t>
            </w:r>
          </w:p>
        </w:tc>
      </w:tr>
      <w:tr w:rsidR="00BF3D95" w:rsidRPr="00BF3D95" w14:paraId="5C50E836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595FBF07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Risultati della procedura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49304842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Il login viene effettuato</w:t>
            </w:r>
          </w:p>
        </w:tc>
      </w:tr>
      <w:tr w:rsidR="00BF3D95" w:rsidRPr="00BF3D95" w14:paraId="781A072B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26E95076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Anomalie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5FC08779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Nessuna</w:t>
            </w:r>
          </w:p>
        </w:tc>
      </w:tr>
      <w:tr w:rsidR="00BF3D95" w:rsidRPr="00BF3D95" w14:paraId="3EA32E78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1991F123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Risultato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0EDC9094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PASS</w:t>
            </w:r>
          </w:p>
        </w:tc>
      </w:tr>
    </w:tbl>
    <w:p w14:paraId="2FA30685" w14:textId="2EDB28FF" w:rsidR="00BF3D95" w:rsidRDefault="00BF3D95">
      <w:pPr>
        <w:spacing w:after="160" w:line="259" w:lineRule="auto"/>
      </w:pPr>
      <w:r w:rsidRPr="00A66186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drawing>
          <wp:anchor distT="0" distB="0" distL="114300" distR="114300" simplePos="0" relativeHeight="251672576" behindDoc="0" locked="0" layoutInCell="1" allowOverlap="1" wp14:anchorId="70BBF719" wp14:editId="65C750BF">
            <wp:simplePos x="0" y="0"/>
            <wp:positionH relativeFrom="margin">
              <wp:posOffset>-467360</wp:posOffset>
            </wp:positionH>
            <wp:positionV relativeFrom="paragraph">
              <wp:posOffset>386715</wp:posOffset>
            </wp:positionV>
            <wp:extent cx="7134860" cy="3827145"/>
            <wp:effectExtent l="76200" t="38100" r="85090" b="116205"/>
            <wp:wrapTopAndBottom/>
            <wp:docPr id="17036317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31796" name="Immagin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82714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3EC51" w14:textId="3A362983" w:rsidR="00146F1F" w:rsidRDefault="00BF3D95" w:rsidP="00BF3D95">
      <w:pPr>
        <w:spacing w:after="160" w:line="259" w:lineRule="auto"/>
      </w:pPr>
      <w:r>
        <w:br w:type="page"/>
      </w:r>
    </w:p>
    <w:p w14:paraId="10BAA4D8" w14:textId="77777777" w:rsidR="00BF3D95" w:rsidRDefault="00BF3D95" w:rsidP="00BF3D95">
      <w:pPr>
        <w:pStyle w:val="Paragrafoelenco"/>
        <w:ind w:left="360"/>
        <w:outlineLvl w:val="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4D59F2E9" w14:textId="4AE36586" w:rsidR="00DD575A" w:rsidRDefault="00DD575A" w:rsidP="00DD575A">
      <w:pPr>
        <w:pStyle w:val="Paragrafoelenco"/>
        <w:numPr>
          <w:ilvl w:val="0"/>
          <w:numId w:val="1"/>
        </w:numPr>
        <w:outlineLvl w:val="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bookmarkStart w:id="17" w:name="_Toc174985494"/>
      <w:r w:rsidRPr="00A66186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t>Test</w:t>
      </w:r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t xml:space="preserve"> </w:t>
      </w:r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t>Registrazione</w:t>
      </w:r>
      <w:bookmarkEnd w:id="17"/>
    </w:p>
    <w:p w14:paraId="52C13009" w14:textId="42B4698B" w:rsidR="00BF3D95" w:rsidRDefault="00BF3D95" w:rsidP="00BF3D95">
      <w:pPr>
        <w:pStyle w:val="Paragrafoelenco"/>
        <w:ind w:left="360"/>
        <w:outlineLvl w:val="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bookmarkStart w:id="18" w:name="_Toc174985416"/>
      <w:bookmarkStart w:id="19" w:name="_Toc174985495"/>
      <w:r w:rsidRPr="00A66186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drawing>
          <wp:anchor distT="0" distB="0" distL="114300" distR="114300" simplePos="0" relativeHeight="251674624" behindDoc="0" locked="0" layoutInCell="1" allowOverlap="1" wp14:anchorId="643BE4FB" wp14:editId="3F0CB6A3">
            <wp:simplePos x="0" y="0"/>
            <wp:positionH relativeFrom="margin">
              <wp:posOffset>-429895</wp:posOffset>
            </wp:positionH>
            <wp:positionV relativeFrom="paragraph">
              <wp:posOffset>1609725</wp:posOffset>
            </wp:positionV>
            <wp:extent cx="7133590" cy="3827145"/>
            <wp:effectExtent l="76200" t="38100" r="67310" b="116205"/>
            <wp:wrapTopAndBottom/>
            <wp:docPr id="10799327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32769" name="Immagin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590" cy="382714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8"/>
      <w:bookmarkEnd w:id="19"/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20"/>
        <w:gridCol w:w="6280"/>
      </w:tblGrid>
      <w:tr w:rsidR="00BF3D95" w:rsidRPr="00BF3D95" w14:paraId="4CD19A43" w14:textId="77777777" w:rsidTr="00BF3D95">
        <w:trPr>
          <w:trHeight w:val="300"/>
        </w:trPr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20D5AAFA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 Case ID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400CF9A2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Test_Registration_TC_1.2.1</w:t>
            </w:r>
          </w:p>
        </w:tc>
      </w:tr>
      <w:tr w:rsidR="00BF3D95" w:rsidRPr="00BF3D95" w14:paraId="09498C6E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2017D116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Descrizione dell'esecuzione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vAlign w:val="center"/>
            <w:hideMark/>
          </w:tcPr>
          <w:p w14:paraId="4CBCFD2D" w14:textId="23604116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L'utente non inserisce alcun dato.</w:t>
            </w:r>
          </w:p>
        </w:tc>
      </w:tr>
      <w:tr w:rsidR="00BF3D95" w:rsidRPr="00BF3D95" w14:paraId="1AD13FF5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659D0CB5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Risultati della procedura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54FD7729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La registrazione non viene effettuata.</w:t>
            </w:r>
          </w:p>
        </w:tc>
      </w:tr>
      <w:tr w:rsidR="00BF3D95" w:rsidRPr="00BF3D95" w14:paraId="49103D1A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688F483C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Anomalie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5BD30268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Nessuna</w:t>
            </w:r>
          </w:p>
        </w:tc>
      </w:tr>
      <w:tr w:rsidR="00BF3D95" w:rsidRPr="00BF3D95" w14:paraId="7F90B86C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0F04E8D0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Risultato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4A642949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PASS</w:t>
            </w:r>
          </w:p>
        </w:tc>
      </w:tr>
    </w:tbl>
    <w:p w14:paraId="74A53DF2" w14:textId="32DC0426" w:rsidR="00BF3D95" w:rsidRDefault="00BF3D95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3D97ED10" w14:textId="77777777" w:rsidR="00BF3D95" w:rsidRDefault="00BF3D95">
      <w:pPr>
        <w:spacing w:after="160" w:line="259" w:lineRule="auto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br w:type="page"/>
      </w:r>
    </w:p>
    <w:p w14:paraId="5572DED9" w14:textId="2C89C0EB" w:rsidR="00BF3D95" w:rsidRDefault="00BF3D95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 w:rsidRPr="00A66186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lastRenderedPageBreak/>
        <w:drawing>
          <wp:anchor distT="0" distB="0" distL="114300" distR="114300" simplePos="0" relativeHeight="251676672" behindDoc="0" locked="0" layoutInCell="1" allowOverlap="1" wp14:anchorId="3CE02A9C" wp14:editId="483BF401">
            <wp:simplePos x="0" y="0"/>
            <wp:positionH relativeFrom="margin">
              <wp:posOffset>-459740</wp:posOffset>
            </wp:positionH>
            <wp:positionV relativeFrom="paragraph">
              <wp:posOffset>1543685</wp:posOffset>
            </wp:positionV>
            <wp:extent cx="7133590" cy="3826510"/>
            <wp:effectExtent l="76200" t="38100" r="67310" b="116840"/>
            <wp:wrapTopAndBottom/>
            <wp:docPr id="9054312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31247" name="Immagin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590" cy="382651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20"/>
        <w:gridCol w:w="6280"/>
      </w:tblGrid>
      <w:tr w:rsidR="00BF3D95" w:rsidRPr="00BF3D95" w14:paraId="5E96354C" w14:textId="77777777" w:rsidTr="00BF3D95">
        <w:trPr>
          <w:trHeight w:val="300"/>
        </w:trPr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37B46F22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 Case ID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20184831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Test_Registration_TC_1.2.2</w:t>
            </w:r>
          </w:p>
        </w:tc>
      </w:tr>
      <w:tr w:rsidR="00BF3D95" w:rsidRPr="00BF3D95" w14:paraId="77BD2975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438798F9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Descrizione dell'esecuzione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440465AB" w14:textId="32DEAB59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L'utente inserisc</w:t>
            </w:r>
            <w: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e</w:t>
            </w: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 xml:space="preserve"> solo l'username.</w:t>
            </w:r>
          </w:p>
        </w:tc>
      </w:tr>
      <w:tr w:rsidR="00BF3D95" w:rsidRPr="00BF3D95" w14:paraId="2540BE18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2EEC73A0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Risultati della procedura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401CA05C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La registrazione non viene effettuata.</w:t>
            </w:r>
          </w:p>
        </w:tc>
      </w:tr>
      <w:tr w:rsidR="00BF3D95" w:rsidRPr="00BF3D95" w14:paraId="59A4C5EB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3FC95BEF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Anomalie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2AD8C906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Nessuna</w:t>
            </w:r>
          </w:p>
        </w:tc>
      </w:tr>
      <w:tr w:rsidR="00BF3D95" w:rsidRPr="00BF3D95" w14:paraId="1703BF22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2149A0F0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Risultato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20AFE57D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PASS</w:t>
            </w:r>
          </w:p>
        </w:tc>
      </w:tr>
    </w:tbl>
    <w:p w14:paraId="0ACD818B" w14:textId="608493DC" w:rsidR="00BF3D95" w:rsidRDefault="00BF3D95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592945A6" w14:textId="77777777" w:rsidR="00BF3D95" w:rsidRDefault="00BF3D95">
      <w:pPr>
        <w:spacing w:after="160" w:line="259" w:lineRule="auto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br w:type="page"/>
      </w:r>
    </w:p>
    <w:p w14:paraId="0D99CE1B" w14:textId="00A45B4A" w:rsidR="00BF3D95" w:rsidRDefault="00BF3D95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 w:rsidRPr="00A66186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lastRenderedPageBreak/>
        <w:drawing>
          <wp:anchor distT="0" distB="0" distL="114300" distR="114300" simplePos="0" relativeHeight="251678720" behindDoc="0" locked="0" layoutInCell="1" allowOverlap="1" wp14:anchorId="54840FC2" wp14:editId="47BD6797">
            <wp:simplePos x="0" y="0"/>
            <wp:positionH relativeFrom="margin">
              <wp:posOffset>-466725</wp:posOffset>
            </wp:positionH>
            <wp:positionV relativeFrom="paragraph">
              <wp:posOffset>1750060</wp:posOffset>
            </wp:positionV>
            <wp:extent cx="7132320" cy="3826510"/>
            <wp:effectExtent l="76200" t="38100" r="68580" b="116840"/>
            <wp:wrapTopAndBottom/>
            <wp:docPr id="8774664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66491" name="Immagin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382651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20"/>
        <w:gridCol w:w="6280"/>
      </w:tblGrid>
      <w:tr w:rsidR="00BF3D95" w:rsidRPr="00BF3D95" w14:paraId="635C764B" w14:textId="77777777" w:rsidTr="00BF3D95">
        <w:trPr>
          <w:trHeight w:val="300"/>
        </w:trPr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14F3A2C3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 Case ID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61B7CDBB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Test_Registration_TC_1.2.3</w:t>
            </w:r>
          </w:p>
        </w:tc>
      </w:tr>
      <w:tr w:rsidR="00BF3D95" w:rsidRPr="00BF3D95" w14:paraId="72FB176E" w14:textId="77777777" w:rsidTr="00BF3D95">
        <w:trPr>
          <w:trHeight w:val="6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6D3302A5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Descrizione dell'esecuzione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vAlign w:val="center"/>
            <w:hideMark/>
          </w:tcPr>
          <w:p w14:paraId="58F96741" w14:textId="5054B6F3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L'utente inserisc</w:t>
            </w:r>
            <w: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e</w:t>
            </w: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 xml:space="preserve"> solo </w:t>
            </w:r>
            <w:proofErr w:type="gramStart"/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email</w:t>
            </w:r>
            <w:proofErr w:type="gramEnd"/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 xml:space="preserve"> (con formato errato), nome e cognome.</w:t>
            </w:r>
          </w:p>
        </w:tc>
      </w:tr>
      <w:tr w:rsidR="00BF3D95" w:rsidRPr="00BF3D95" w14:paraId="40186062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25BEC99A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Risultati della procedura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2348EF7D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La registrazione non viene effettuata.</w:t>
            </w:r>
          </w:p>
        </w:tc>
      </w:tr>
      <w:tr w:rsidR="00BF3D95" w:rsidRPr="00BF3D95" w14:paraId="3A8C5F90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02365E81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Anomalie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7AD4389A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Nessuna</w:t>
            </w:r>
          </w:p>
        </w:tc>
      </w:tr>
      <w:tr w:rsidR="00BF3D95" w:rsidRPr="00BF3D95" w14:paraId="2F1762B6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363AEC35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Risultato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0D847F61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PASS</w:t>
            </w:r>
          </w:p>
        </w:tc>
      </w:tr>
    </w:tbl>
    <w:p w14:paraId="723AFDB9" w14:textId="6F400E7D" w:rsidR="00BF3D95" w:rsidRDefault="00BF3D95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0778C5DA" w14:textId="77777777" w:rsidR="00BF3D95" w:rsidRDefault="00BF3D95">
      <w:pPr>
        <w:spacing w:after="160" w:line="259" w:lineRule="auto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br w:type="page"/>
      </w:r>
    </w:p>
    <w:p w14:paraId="1D5F6205" w14:textId="5C1A83FA" w:rsidR="00BF3D95" w:rsidRDefault="00BF3D95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 w:rsidRPr="00A66186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lastRenderedPageBreak/>
        <w:drawing>
          <wp:anchor distT="0" distB="0" distL="114300" distR="114300" simplePos="0" relativeHeight="251680768" behindDoc="0" locked="0" layoutInCell="1" allowOverlap="1" wp14:anchorId="0D5712DA" wp14:editId="3A3CC0CE">
            <wp:simplePos x="0" y="0"/>
            <wp:positionH relativeFrom="margin">
              <wp:posOffset>-481965</wp:posOffset>
            </wp:positionH>
            <wp:positionV relativeFrom="paragraph">
              <wp:posOffset>1684020</wp:posOffset>
            </wp:positionV>
            <wp:extent cx="7132320" cy="3825875"/>
            <wp:effectExtent l="76200" t="38100" r="68580" b="117475"/>
            <wp:wrapTopAndBottom/>
            <wp:docPr id="91882467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24673" name="Immagin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38258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20"/>
        <w:gridCol w:w="6280"/>
      </w:tblGrid>
      <w:tr w:rsidR="00BF3D95" w:rsidRPr="00BF3D95" w14:paraId="0D051FA1" w14:textId="77777777" w:rsidTr="00BF3D95">
        <w:trPr>
          <w:trHeight w:val="300"/>
        </w:trPr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3220E62B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 Case ID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332AD39E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Test_Registration_TC_1.2.4</w:t>
            </w:r>
          </w:p>
        </w:tc>
      </w:tr>
      <w:tr w:rsidR="00BF3D95" w:rsidRPr="00BF3D95" w14:paraId="188CB341" w14:textId="77777777" w:rsidTr="00BF3D95">
        <w:trPr>
          <w:trHeight w:val="6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189B250E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Descrizione dell'esecuzione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vAlign w:val="center"/>
            <w:hideMark/>
          </w:tcPr>
          <w:p w14:paraId="12E93B18" w14:textId="4A3CBCCC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L'utente inserisc</w:t>
            </w:r>
            <w: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e</w:t>
            </w: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 xml:space="preserve"> solo </w:t>
            </w:r>
            <w:proofErr w:type="gramStart"/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email</w:t>
            </w:r>
            <w:proofErr w:type="gramEnd"/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, nome, cognome e password (che non rispetta i requisiti minimi).</w:t>
            </w:r>
          </w:p>
        </w:tc>
      </w:tr>
      <w:tr w:rsidR="00BF3D95" w:rsidRPr="00BF3D95" w14:paraId="07C8BE16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68C58C8B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Risultati della procedura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7DAD98B8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La registrazione non viene effettuata.</w:t>
            </w:r>
          </w:p>
        </w:tc>
      </w:tr>
      <w:tr w:rsidR="00BF3D95" w:rsidRPr="00BF3D95" w14:paraId="68993389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3B31138E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Anomalie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64C805F3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Nessuna</w:t>
            </w:r>
          </w:p>
        </w:tc>
      </w:tr>
      <w:tr w:rsidR="00BF3D95" w:rsidRPr="00BF3D95" w14:paraId="046B4783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585AFD10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Risultato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35AB370A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PASS</w:t>
            </w:r>
          </w:p>
        </w:tc>
      </w:tr>
    </w:tbl>
    <w:p w14:paraId="2892BE24" w14:textId="3DAAA7CE" w:rsidR="00BF3D95" w:rsidRDefault="00BF3D95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56F46F96" w14:textId="77777777" w:rsidR="00BF3D95" w:rsidRDefault="00BF3D95">
      <w:pPr>
        <w:spacing w:after="160" w:line="259" w:lineRule="auto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br w:type="page"/>
      </w:r>
    </w:p>
    <w:p w14:paraId="46D39291" w14:textId="54D7AEDE" w:rsidR="00BF3D95" w:rsidRDefault="00BF3D95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 w:rsidRPr="00A66186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lastRenderedPageBreak/>
        <w:drawing>
          <wp:anchor distT="0" distB="0" distL="114300" distR="114300" simplePos="0" relativeHeight="251682816" behindDoc="0" locked="0" layoutInCell="1" allowOverlap="1" wp14:anchorId="6E637788" wp14:editId="6ED3464C">
            <wp:simplePos x="0" y="0"/>
            <wp:positionH relativeFrom="margin">
              <wp:posOffset>-444500</wp:posOffset>
            </wp:positionH>
            <wp:positionV relativeFrom="paragraph">
              <wp:posOffset>1661795</wp:posOffset>
            </wp:positionV>
            <wp:extent cx="7131685" cy="3825875"/>
            <wp:effectExtent l="76200" t="38100" r="69215" b="117475"/>
            <wp:wrapTopAndBottom/>
            <wp:docPr id="9368153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15312" name="Immagin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685" cy="38258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20"/>
        <w:gridCol w:w="6280"/>
      </w:tblGrid>
      <w:tr w:rsidR="00BF3D95" w:rsidRPr="00BF3D95" w14:paraId="2EBFCFA9" w14:textId="77777777" w:rsidTr="00BF3D95">
        <w:trPr>
          <w:trHeight w:val="300"/>
        </w:trPr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073C94E0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 Case ID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3A281524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Test_Registration_TC_1.2.5</w:t>
            </w:r>
          </w:p>
        </w:tc>
      </w:tr>
      <w:tr w:rsidR="00BF3D95" w:rsidRPr="00BF3D95" w14:paraId="6DDD3730" w14:textId="77777777" w:rsidTr="00BF3D95">
        <w:trPr>
          <w:trHeight w:val="6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0F8E481C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Descrizione dell'esecuzione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vAlign w:val="center"/>
            <w:hideMark/>
          </w:tcPr>
          <w:p w14:paraId="6071191C" w14:textId="27AADD23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L'utente inserisc</w:t>
            </w:r>
            <w: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e</w:t>
            </w: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 xml:space="preserve"> solo i dati personali ma non quelli relativi all'indirizzo di residenza.</w:t>
            </w:r>
          </w:p>
        </w:tc>
      </w:tr>
      <w:tr w:rsidR="00BF3D95" w:rsidRPr="00BF3D95" w14:paraId="6704B46B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5A9B1B7B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Risultati della procedura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0B7A1F05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La registrazione non viene effettuata.</w:t>
            </w:r>
          </w:p>
        </w:tc>
      </w:tr>
      <w:tr w:rsidR="00BF3D95" w:rsidRPr="00BF3D95" w14:paraId="790C8DFE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3A8A5027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Anomalie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6731B57E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Nessuna</w:t>
            </w:r>
          </w:p>
        </w:tc>
      </w:tr>
      <w:tr w:rsidR="00BF3D95" w:rsidRPr="00BF3D95" w14:paraId="035BC187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71B046B3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Risultato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129543EE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PASS</w:t>
            </w:r>
          </w:p>
        </w:tc>
      </w:tr>
    </w:tbl>
    <w:p w14:paraId="5171ACB3" w14:textId="29F88F24" w:rsidR="00BF3D95" w:rsidRDefault="00BF3D95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3F981F56" w14:textId="77777777" w:rsidR="00BF3D95" w:rsidRDefault="00BF3D95">
      <w:pPr>
        <w:spacing w:after="160" w:line="259" w:lineRule="auto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br w:type="page"/>
      </w:r>
    </w:p>
    <w:p w14:paraId="7AFF29EE" w14:textId="01E22B5D" w:rsidR="00BF3D95" w:rsidRDefault="00BF3D95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 w:rsidRPr="00A66186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lastRenderedPageBreak/>
        <w:drawing>
          <wp:anchor distT="0" distB="0" distL="114300" distR="114300" simplePos="0" relativeHeight="251684864" behindDoc="0" locked="0" layoutInCell="1" allowOverlap="1" wp14:anchorId="4EED87B6" wp14:editId="58E89CC6">
            <wp:simplePos x="0" y="0"/>
            <wp:positionH relativeFrom="margin">
              <wp:posOffset>-445135</wp:posOffset>
            </wp:positionH>
            <wp:positionV relativeFrom="paragraph">
              <wp:posOffset>1676400</wp:posOffset>
            </wp:positionV>
            <wp:extent cx="7131685" cy="3825240"/>
            <wp:effectExtent l="76200" t="38100" r="69215" b="118110"/>
            <wp:wrapTopAndBottom/>
            <wp:docPr id="21171608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60843" name="Immagin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685" cy="382524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20"/>
        <w:gridCol w:w="6280"/>
      </w:tblGrid>
      <w:tr w:rsidR="00BF3D95" w:rsidRPr="00BF3D95" w14:paraId="16A8D6BB" w14:textId="77777777" w:rsidTr="00BF3D95">
        <w:trPr>
          <w:trHeight w:val="300"/>
        </w:trPr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2B64AECA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 Case ID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50924689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Test_Registration_TC_1.2.6</w:t>
            </w:r>
          </w:p>
        </w:tc>
      </w:tr>
      <w:tr w:rsidR="00BF3D95" w:rsidRPr="00BF3D95" w14:paraId="5090ECE9" w14:textId="77777777" w:rsidTr="00BF3D95">
        <w:trPr>
          <w:trHeight w:val="6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6642790E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Descrizione dell'esecuzione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vAlign w:val="center"/>
            <w:hideMark/>
          </w:tcPr>
          <w:p w14:paraId="1F2B05F9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L'utente inserisce tutti i dati correttamente ma l'username scelto è già in uso da un altro utente.</w:t>
            </w:r>
          </w:p>
        </w:tc>
      </w:tr>
      <w:tr w:rsidR="00BF3D95" w:rsidRPr="00BF3D95" w14:paraId="63BD5D27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62DD7D1C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Risultati della procedura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66158C89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La registrazione non viene effettuata.</w:t>
            </w:r>
          </w:p>
        </w:tc>
      </w:tr>
      <w:tr w:rsidR="00BF3D95" w:rsidRPr="00BF3D95" w14:paraId="2515352A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72AB84E5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Anomalie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39163C54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Nessuna</w:t>
            </w:r>
          </w:p>
        </w:tc>
      </w:tr>
      <w:tr w:rsidR="00BF3D95" w:rsidRPr="00BF3D95" w14:paraId="6D216DE9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39A54D25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Risultato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158D69D3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PASS</w:t>
            </w:r>
          </w:p>
        </w:tc>
      </w:tr>
    </w:tbl>
    <w:p w14:paraId="013E91C4" w14:textId="6AA7E715" w:rsidR="00BF3D95" w:rsidRDefault="00BF3D95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4658FBB4" w14:textId="77777777" w:rsidR="00BF3D95" w:rsidRDefault="00BF3D95">
      <w:pPr>
        <w:spacing w:after="160" w:line="259" w:lineRule="auto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br w:type="page"/>
      </w:r>
    </w:p>
    <w:p w14:paraId="57DA3ECB" w14:textId="78244E6E" w:rsidR="00BF3D95" w:rsidRDefault="00BF3D95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 w:rsidRPr="00A66186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lastRenderedPageBreak/>
        <w:drawing>
          <wp:anchor distT="0" distB="0" distL="114300" distR="114300" simplePos="0" relativeHeight="251686912" behindDoc="0" locked="0" layoutInCell="1" allowOverlap="1" wp14:anchorId="2BA35654" wp14:editId="57685743">
            <wp:simplePos x="0" y="0"/>
            <wp:positionH relativeFrom="margin">
              <wp:posOffset>-478790</wp:posOffset>
            </wp:positionH>
            <wp:positionV relativeFrom="paragraph">
              <wp:posOffset>1543050</wp:posOffset>
            </wp:positionV>
            <wp:extent cx="7130415" cy="3825240"/>
            <wp:effectExtent l="76200" t="38100" r="70485" b="118110"/>
            <wp:wrapTopAndBottom/>
            <wp:docPr id="138328468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84689" name="Immagin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0415" cy="382524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20"/>
        <w:gridCol w:w="6280"/>
      </w:tblGrid>
      <w:tr w:rsidR="00BF3D95" w:rsidRPr="00BF3D95" w14:paraId="0FF39FCF" w14:textId="77777777" w:rsidTr="00BF3D95">
        <w:trPr>
          <w:trHeight w:val="300"/>
        </w:trPr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375D6E20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 Case ID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16568331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Test_Registration_TC_1.2.7</w:t>
            </w:r>
          </w:p>
        </w:tc>
      </w:tr>
      <w:tr w:rsidR="00BF3D95" w:rsidRPr="00BF3D95" w14:paraId="2465884C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104673BC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Descrizione dell'esecuzione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vAlign w:val="center"/>
            <w:hideMark/>
          </w:tcPr>
          <w:p w14:paraId="79D2BB3A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L'utente inserisce tutti i dati correttamente.</w:t>
            </w:r>
          </w:p>
        </w:tc>
      </w:tr>
      <w:tr w:rsidR="00BF3D95" w:rsidRPr="00BF3D95" w14:paraId="21F435FA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662A988F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Risultati della procedura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0B2B94B2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La registrazione viene effettuata.</w:t>
            </w:r>
          </w:p>
        </w:tc>
      </w:tr>
      <w:tr w:rsidR="00BF3D95" w:rsidRPr="00BF3D95" w14:paraId="46CCA090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30C76BF9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Anomalie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6D85F31D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Nessuna</w:t>
            </w:r>
          </w:p>
        </w:tc>
      </w:tr>
      <w:tr w:rsidR="00BF3D95" w:rsidRPr="00BF3D95" w14:paraId="1A93484E" w14:textId="77777777" w:rsidTr="00BF3D95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3338860F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Risultato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1A7BCDCF" w14:textId="77777777" w:rsidR="00BF3D95" w:rsidRPr="00BF3D95" w:rsidRDefault="00BF3D95" w:rsidP="00BF3D95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BF3D95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PASS</w:t>
            </w:r>
          </w:p>
        </w:tc>
      </w:tr>
    </w:tbl>
    <w:p w14:paraId="4E00117D" w14:textId="34AE9E86" w:rsidR="00BF3D95" w:rsidRDefault="00BF3D95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2A04496E" w14:textId="77777777" w:rsidR="00BF3D95" w:rsidRDefault="00BF3D95">
      <w:pPr>
        <w:spacing w:after="160" w:line="259" w:lineRule="auto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br w:type="page"/>
      </w:r>
    </w:p>
    <w:p w14:paraId="6E079A12" w14:textId="77777777" w:rsidR="00BF3D95" w:rsidRDefault="00BF3D95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39539AD9" w14:textId="711AFD8B" w:rsidR="00BF3D95" w:rsidRDefault="00BF3D95" w:rsidP="00BF3D95">
      <w:pPr>
        <w:pStyle w:val="Paragrafoelenco"/>
        <w:numPr>
          <w:ilvl w:val="0"/>
          <w:numId w:val="1"/>
        </w:numPr>
        <w:outlineLvl w:val="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bookmarkStart w:id="20" w:name="_Toc174985496"/>
      <w:r w:rsidRPr="00A66186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t>Test</w:t>
      </w:r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t xml:space="preserve"> </w:t>
      </w:r>
      <w:r w:rsidR="008A0A3D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t>Aggiunta prodotti al catalogo</w:t>
      </w:r>
      <w:bookmarkEnd w:id="20"/>
    </w:p>
    <w:p w14:paraId="75D2BC96" w14:textId="5E960B48" w:rsidR="008A0A3D" w:rsidRDefault="008A0A3D" w:rsidP="008A0A3D">
      <w:pPr>
        <w:pStyle w:val="Paragrafoelenco"/>
        <w:ind w:left="36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 w:rsidRPr="00A66186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drawing>
          <wp:anchor distT="0" distB="0" distL="114300" distR="114300" simplePos="0" relativeHeight="251688960" behindDoc="0" locked="0" layoutInCell="1" allowOverlap="1" wp14:anchorId="510CD861" wp14:editId="02241702">
            <wp:simplePos x="0" y="0"/>
            <wp:positionH relativeFrom="margin">
              <wp:posOffset>-503555</wp:posOffset>
            </wp:positionH>
            <wp:positionV relativeFrom="paragraph">
              <wp:posOffset>1635760</wp:posOffset>
            </wp:positionV>
            <wp:extent cx="7112000" cy="3825240"/>
            <wp:effectExtent l="76200" t="38100" r="69850" b="118110"/>
            <wp:wrapTopAndBottom/>
            <wp:docPr id="17126481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48192" name="Immagin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382524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20"/>
        <w:gridCol w:w="6280"/>
      </w:tblGrid>
      <w:tr w:rsidR="008A0A3D" w:rsidRPr="008A0A3D" w14:paraId="593C533C" w14:textId="77777777" w:rsidTr="008A0A3D">
        <w:trPr>
          <w:trHeight w:val="300"/>
        </w:trPr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6C33D57F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 Case ID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1B925E67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Test_AddProduct_TC_1.3.1</w:t>
            </w:r>
          </w:p>
        </w:tc>
      </w:tr>
      <w:tr w:rsidR="008A0A3D" w:rsidRPr="008A0A3D" w14:paraId="452FCC21" w14:textId="77777777" w:rsidTr="008A0A3D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7A51F903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Descrizione dell'esecuzione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vAlign w:val="center"/>
            <w:hideMark/>
          </w:tcPr>
          <w:p w14:paraId="35CAEE96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L'admin non inserisce alcun dato.</w:t>
            </w:r>
          </w:p>
        </w:tc>
      </w:tr>
      <w:tr w:rsidR="008A0A3D" w:rsidRPr="008A0A3D" w14:paraId="15651C21" w14:textId="77777777" w:rsidTr="008A0A3D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55B6ED72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Risultati della procedura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65C017FC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Il prodotto non viene aggiunto al catalogo.</w:t>
            </w:r>
          </w:p>
        </w:tc>
      </w:tr>
      <w:tr w:rsidR="008A0A3D" w:rsidRPr="008A0A3D" w14:paraId="25FDDE41" w14:textId="77777777" w:rsidTr="008A0A3D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62F4E1F2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Anomalie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678CF773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Nessuna</w:t>
            </w:r>
          </w:p>
        </w:tc>
      </w:tr>
      <w:tr w:rsidR="008A0A3D" w:rsidRPr="008A0A3D" w14:paraId="1198C398" w14:textId="77777777" w:rsidTr="008A0A3D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17443789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Risultato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2F134708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PASS</w:t>
            </w:r>
          </w:p>
        </w:tc>
      </w:tr>
    </w:tbl>
    <w:p w14:paraId="16BBC897" w14:textId="0325DCD8" w:rsidR="008A0A3D" w:rsidRDefault="008A0A3D" w:rsidP="008A0A3D">
      <w:pPr>
        <w:pStyle w:val="Paragrafoelenco"/>
        <w:ind w:left="36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1A918E9A" w14:textId="14D756BB" w:rsidR="008A0A3D" w:rsidRDefault="008A0A3D">
      <w:pPr>
        <w:spacing w:after="160" w:line="259" w:lineRule="auto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br w:type="page"/>
      </w:r>
    </w:p>
    <w:p w14:paraId="242708CB" w14:textId="74E6F664" w:rsidR="008A0A3D" w:rsidRDefault="008A0A3D" w:rsidP="008A0A3D">
      <w:pPr>
        <w:pStyle w:val="Paragrafoelenco"/>
        <w:ind w:left="36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 w:rsidRPr="00A66186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lastRenderedPageBreak/>
        <w:drawing>
          <wp:anchor distT="0" distB="0" distL="114300" distR="114300" simplePos="0" relativeHeight="251691008" behindDoc="0" locked="0" layoutInCell="1" allowOverlap="1" wp14:anchorId="57842CDD" wp14:editId="2CC0F92E">
            <wp:simplePos x="0" y="0"/>
            <wp:positionH relativeFrom="margin">
              <wp:posOffset>-454660</wp:posOffset>
            </wp:positionH>
            <wp:positionV relativeFrom="paragraph">
              <wp:posOffset>1600835</wp:posOffset>
            </wp:positionV>
            <wp:extent cx="7112000" cy="3824605"/>
            <wp:effectExtent l="76200" t="38100" r="69850" b="118745"/>
            <wp:wrapTopAndBottom/>
            <wp:docPr id="212249787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97872" name="Immagine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382460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20"/>
        <w:gridCol w:w="6280"/>
      </w:tblGrid>
      <w:tr w:rsidR="008A0A3D" w:rsidRPr="008A0A3D" w14:paraId="6996D0D9" w14:textId="77777777" w:rsidTr="008A0A3D">
        <w:trPr>
          <w:trHeight w:val="300"/>
        </w:trPr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679992C4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 Case ID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09A066DD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Test_AddProduct_TC_1.3.2</w:t>
            </w:r>
          </w:p>
        </w:tc>
      </w:tr>
      <w:tr w:rsidR="008A0A3D" w:rsidRPr="008A0A3D" w14:paraId="46569A0F" w14:textId="77777777" w:rsidTr="008A0A3D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59D7073F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Descrizione dell'esecuzione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vAlign w:val="center"/>
            <w:hideMark/>
          </w:tcPr>
          <w:p w14:paraId="293DE3BD" w14:textId="7F6672AF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L'admin inserisce solo il nome del libro.</w:t>
            </w:r>
          </w:p>
        </w:tc>
      </w:tr>
      <w:tr w:rsidR="008A0A3D" w:rsidRPr="008A0A3D" w14:paraId="088AF38E" w14:textId="77777777" w:rsidTr="008A0A3D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03610779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Risultati della procedura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3C684E27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Il prodotto non viene aggiunto al catalogo.</w:t>
            </w:r>
          </w:p>
        </w:tc>
      </w:tr>
      <w:tr w:rsidR="008A0A3D" w:rsidRPr="008A0A3D" w14:paraId="4C6A6C49" w14:textId="77777777" w:rsidTr="008A0A3D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55AE49B4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Anomalie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1A4E644C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Nessuna</w:t>
            </w:r>
          </w:p>
        </w:tc>
      </w:tr>
      <w:tr w:rsidR="008A0A3D" w:rsidRPr="008A0A3D" w14:paraId="77D18645" w14:textId="77777777" w:rsidTr="008A0A3D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29C8FA99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Risultato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1E427D66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PASS</w:t>
            </w:r>
          </w:p>
        </w:tc>
      </w:tr>
    </w:tbl>
    <w:p w14:paraId="2534F697" w14:textId="787EFC19" w:rsidR="008A0A3D" w:rsidRDefault="008A0A3D" w:rsidP="008A0A3D">
      <w:pPr>
        <w:pStyle w:val="Paragrafoelenco"/>
        <w:ind w:left="36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3A9A461D" w14:textId="77777777" w:rsidR="008A0A3D" w:rsidRDefault="008A0A3D">
      <w:pPr>
        <w:spacing w:after="160" w:line="259" w:lineRule="auto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br w:type="page"/>
      </w:r>
    </w:p>
    <w:p w14:paraId="462E47A2" w14:textId="187F541D" w:rsidR="008A0A3D" w:rsidRDefault="008A0A3D" w:rsidP="008A0A3D">
      <w:pPr>
        <w:pStyle w:val="Paragrafoelenco"/>
        <w:ind w:left="36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 w:rsidRPr="00A66186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lastRenderedPageBreak/>
        <w:drawing>
          <wp:anchor distT="0" distB="0" distL="114300" distR="114300" simplePos="0" relativeHeight="251693056" behindDoc="0" locked="0" layoutInCell="1" allowOverlap="1" wp14:anchorId="03AF7C44" wp14:editId="54571B59">
            <wp:simplePos x="0" y="0"/>
            <wp:positionH relativeFrom="margin">
              <wp:posOffset>-429895</wp:posOffset>
            </wp:positionH>
            <wp:positionV relativeFrom="paragraph">
              <wp:posOffset>1893570</wp:posOffset>
            </wp:positionV>
            <wp:extent cx="7112000" cy="3815080"/>
            <wp:effectExtent l="76200" t="38100" r="69850" b="109220"/>
            <wp:wrapTopAndBottom/>
            <wp:docPr id="42470116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01162" name="Immagine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381508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20"/>
        <w:gridCol w:w="6280"/>
      </w:tblGrid>
      <w:tr w:rsidR="008A0A3D" w:rsidRPr="008A0A3D" w14:paraId="158475B4" w14:textId="77777777" w:rsidTr="008A0A3D">
        <w:trPr>
          <w:trHeight w:val="300"/>
        </w:trPr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33D16BB8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 Case ID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041E3283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Test_AddProduct_TC_1.3.3</w:t>
            </w:r>
          </w:p>
        </w:tc>
      </w:tr>
      <w:tr w:rsidR="008A0A3D" w:rsidRPr="008A0A3D" w14:paraId="2FC8D596" w14:textId="77777777" w:rsidTr="008A0A3D">
        <w:trPr>
          <w:trHeight w:val="6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15A43104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Descrizione dell'esecuzione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vAlign w:val="center"/>
            <w:hideMark/>
          </w:tcPr>
          <w:p w14:paraId="56F929E3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L'admin inserisce tutti i dati correttamente tranne l'anno di pubblicazione che non rispetta il formato.</w:t>
            </w:r>
          </w:p>
        </w:tc>
      </w:tr>
      <w:tr w:rsidR="008A0A3D" w:rsidRPr="008A0A3D" w14:paraId="63B46D99" w14:textId="77777777" w:rsidTr="008A0A3D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46B6B974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Risultati della procedura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6AF5686F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Il prodotto non viene aggiunto al catalogo.</w:t>
            </w:r>
          </w:p>
        </w:tc>
      </w:tr>
      <w:tr w:rsidR="008A0A3D" w:rsidRPr="008A0A3D" w14:paraId="646AA08C" w14:textId="77777777" w:rsidTr="008A0A3D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1BDD696A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Anomalie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1821D164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Nessuna</w:t>
            </w:r>
          </w:p>
        </w:tc>
      </w:tr>
      <w:tr w:rsidR="008A0A3D" w:rsidRPr="008A0A3D" w14:paraId="2174E5C4" w14:textId="77777777" w:rsidTr="008A0A3D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699E160A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Risultato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70C06F26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PASS</w:t>
            </w:r>
          </w:p>
        </w:tc>
      </w:tr>
    </w:tbl>
    <w:p w14:paraId="6F316D87" w14:textId="4AF286F8" w:rsidR="008A0A3D" w:rsidRDefault="008A0A3D" w:rsidP="008A0A3D">
      <w:pPr>
        <w:pStyle w:val="Paragrafoelenco"/>
        <w:ind w:left="36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5530AEC9" w14:textId="77777777" w:rsidR="008A0A3D" w:rsidRDefault="008A0A3D">
      <w:pPr>
        <w:spacing w:after="160" w:line="259" w:lineRule="auto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br w:type="page"/>
      </w:r>
    </w:p>
    <w:p w14:paraId="2E3F3C21" w14:textId="299CF6AF" w:rsidR="008A0A3D" w:rsidRDefault="008A0A3D" w:rsidP="008A0A3D">
      <w:pPr>
        <w:pStyle w:val="Paragrafoelenco"/>
        <w:ind w:left="36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 w:rsidRPr="00A66186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lastRenderedPageBreak/>
        <w:drawing>
          <wp:anchor distT="0" distB="0" distL="114300" distR="114300" simplePos="0" relativeHeight="251695104" behindDoc="0" locked="0" layoutInCell="1" allowOverlap="1" wp14:anchorId="52B46C7A" wp14:editId="23A0367D">
            <wp:simplePos x="0" y="0"/>
            <wp:positionH relativeFrom="margin">
              <wp:posOffset>-446405</wp:posOffset>
            </wp:positionH>
            <wp:positionV relativeFrom="paragraph">
              <wp:posOffset>1979930</wp:posOffset>
            </wp:positionV>
            <wp:extent cx="7111365" cy="3815080"/>
            <wp:effectExtent l="76200" t="38100" r="70485" b="109220"/>
            <wp:wrapTopAndBottom/>
            <wp:docPr id="137560863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08631" name="Immagine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81508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20"/>
        <w:gridCol w:w="6280"/>
      </w:tblGrid>
      <w:tr w:rsidR="008A0A3D" w:rsidRPr="008A0A3D" w14:paraId="5F0FCB58" w14:textId="77777777" w:rsidTr="008A0A3D">
        <w:trPr>
          <w:trHeight w:val="300"/>
        </w:trPr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409C0327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 Case ID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3C31D6F2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Test_AddProduct_TC_1.3.4</w:t>
            </w:r>
          </w:p>
        </w:tc>
      </w:tr>
      <w:tr w:rsidR="008A0A3D" w:rsidRPr="008A0A3D" w14:paraId="6EF5B21C" w14:textId="77777777" w:rsidTr="008A0A3D">
        <w:trPr>
          <w:trHeight w:val="6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7BF8C91B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Descrizione dell'esecuzione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vAlign w:val="center"/>
            <w:hideMark/>
          </w:tcPr>
          <w:p w14:paraId="1247FE5B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L'admin inserisce tutti i dati correttamente ma non carica il file della copertina del libro.</w:t>
            </w:r>
          </w:p>
        </w:tc>
      </w:tr>
      <w:tr w:rsidR="008A0A3D" w:rsidRPr="008A0A3D" w14:paraId="0A0F4C6B" w14:textId="77777777" w:rsidTr="008A0A3D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62BEE032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Risultati della procedura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4FABBA1A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Il prodotto viene aggiunto al catalogo.</w:t>
            </w:r>
          </w:p>
        </w:tc>
      </w:tr>
      <w:tr w:rsidR="008A0A3D" w:rsidRPr="008A0A3D" w14:paraId="14C57CD9" w14:textId="77777777" w:rsidTr="008A0A3D">
        <w:trPr>
          <w:trHeight w:val="6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07F3579A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Anomalie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vAlign w:val="center"/>
            <w:hideMark/>
          </w:tcPr>
          <w:p w14:paraId="1D74614D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Nonostante non venga inserita la copertina il prodotto viene aggiunto al catalogo.</w:t>
            </w:r>
          </w:p>
        </w:tc>
      </w:tr>
      <w:tr w:rsidR="008A0A3D" w:rsidRPr="008A0A3D" w14:paraId="40057E69" w14:textId="77777777" w:rsidTr="008A0A3D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77535B4F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Risultato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53E2D4AB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FAIL</w:t>
            </w:r>
          </w:p>
        </w:tc>
      </w:tr>
    </w:tbl>
    <w:p w14:paraId="43A1DE50" w14:textId="000D7591" w:rsidR="008A0A3D" w:rsidRDefault="008A0A3D" w:rsidP="008A0A3D">
      <w:pPr>
        <w:pStyle w:val="Paragrafoelenco"/>
        <w:ind w:left="36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1F63E1D1" w14:textId="77777777" w:rsidR="008A0A3D" w:rsidRDefault="008A0A3D">
      <w:pPr>
        <w:spacing w:after="160" w:line="259" w:lineRule="auto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br w:type="page"/>
      </w:r>
    </w:p>
    <w:p w14:paraId="6B24DBB4" w14:textId="35C3CB43" w:rsidR="008A0A3D" w:rsidRDefault="008A0A3D" w:rsidP="008A0A3D">
      <w:pPr>
        <w:pStyle w:val="Paragrafoelenco"/>
        <w:ind w:left="36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 w:rsidRPr="00A66186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lastRenderedPageBreak/>
        <w:drawing>
          <wp:anchor distT="0" distB="0" distL="114300" distR="114300" simplePos="0" relativeHeight="251697152" behindDoc="0" locked="0" layoutInCell="1" allowOverlap="1" wp14:anchorId="422FCF53" wp14:editId="538154D4">
            <wp:simplePos x="0" y="0"/>
            <wp:positionH relativeFrom="margin">
              <wp:posOffset>-446405</wp:posOffset>
            </wp:positionH>
            <wp:positionV relativeFrom="paragraph">
              <wp:posOffset>1584325</wp:posOffset>
            </wp:positionV>
            <wp:extent cx="7111365" cy="3814445"/>
            <wp:effectExtent l="76200" t="38100" r="70485" b="109855"/>
            <wp:wrapTopAndBottom/>
            <wp:docPr id="11041407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40705" name="Immagine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81444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20"/>
        <w:gridCol w:w="6280"/>
      </w:tblGrid>
      <w:tr w:rsidR="008A0A3D" w:rsidRPr="008A0A3D" w14:paraId="3A452084" w14:textId="77777777" w:rsidTr="008A0A3D">
        <w:trPr>
          <w:trHeight w:val="300"/>
        </w:trPr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2F8749BD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 Case ID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742493C0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Test_AddProduct_TC_1.3.5</w:t>
            </w:r>
          </w:p>
        </w:tc>
      </w:tr>
      <w:tr w:rsidR="008A0A3D" w:rsidRPr="008A0A3D" w14:paraId="4C8C2499" w14:textId="77777777" w:rsidTr="008A0A3D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08FD33DC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Descrizione dell'esecuzione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vAlign w:val="center"/>
            <w:hideMark/>
          </w:tcPr>
          <w:p w14:paraId="74BB3278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L'admin inserisce tutti i dati correttamente.</w:t>
            </w:r>
          </w:p>
        </w:tc>
      </w:tr>
      <w:tr w:rsidR="008A0A3D" w:rsidRPr="008A0A3D" w14:paraId="4316BF3B" w14:textId="77777777" w:rsidTr="008A0A3D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3764D6ED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Risultati della procedura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329617AB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Il prodotto viene aggiunto al catalogo.</w:t>
            </w:r>
          </w:p>
        </w:tc>
      </w:tr>
      <w:tr w:rsidR="008A0A3D" w:rsidRPr="008A0A3D" w14:paraId="4E4EB99A" w14:textId="77777777" w:rsidTr="008A0A3D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5AB3188B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Anomalie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23C16BBB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Nessuna</w:t>
            </w:r>
          </w:p>
        </w:tc>
      </w:tr>
      <w:tr w:rsidR="008A0A3D" w:rsidRPr="008A0A3D" w14:paraId="0462077B" w14:textId="77777777" w:rsidTr="008A0A3D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3D332C87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Risultato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6F3FF9E0" w14:textId="77777777" w:rsidR="008A0A3D" w:rsidRPr="008A0A3D" w:rsidRDefault="008A0A3D" w:rsidP="008A0A3D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8A0A3D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PASS</w:t>
            </w:r>
          </w:p>
        </w:tc>
      </w:tr>
    </w:tbl>
    <w:p w14:paraId="45297FAB" w14:textId="170D444E" w:rsidR="008A0A3D" w:rsidRDefault="008A0A3D" w:rsidP="008A0A3D">
      <w:pPr>
        <w:pStyle w:val="Paragrafoelenco"/>
        <w:ind w:left="36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7302357B" w14:textId="77777777" w:rsidR="008A0A3D" w:rsidRDefault="008A0A3D">
      <w:pPr>
        <w:spacing w:after="160" w:line="259" w:lineRule="auto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br w:type="page"/>
      </w:r>
    </w:p>
    <w:p w14:paraId="64410655" w14:textId="77777777" w:rsidR="0041105A" w:rsidRDefault="0041105A" w:rsidP="0041105A">
      <w:pPr>
        <w:pStyle w:val="Paragrafoelenco"/>
        <w:ind w:left="360"/>
        <w:outlineLvl w:val="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773B4D8E" w14:textId="444DE02E" w:rsidR="0041105A" w:rsidRDefault="0041105A" w:rsidP="0041105A">
      <w:pPr>
        <w:pStyle w:val="Paragrafoelenco"/>
        <w:numPr>
          <w:ilvl w:val="0"/>
          <w:numId w:val="1"/>
        </w:numPr>
        <w:outlineLvl w:val="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bookmarkStart w:id="21" w:name="_Toc174985497"/>
      <w:r w:rsidRPr="00A66186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t>Test</w:t>
      </w:r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t xml:space="preserve"> R</w:t>
      </w:r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t>icerca titoli nel catalogo</w:t>
      </w:r>
      <w:bookmarkEnd w:id="21"/>
    </w:p>
    <w:p w14:paraId="736C267B" w14:textId="6DAC0DA9" w:rsidR="008A0A3D" w:rsidRDefault="0041105A" w:rsidP="008A0A3D">
      <w:pPr>
        <w:pStyle w:val="Paragrafoelenco"/>
        <w:ind w:left="36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 w:rsidRPr="00A66186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drawing>
          <wp:anchor distT="0" distB="0" distL="114300" distR="114300" simplePos="0" relativeHeight="251699200" behindDoc="0" locked="0" layoutInCell="1" allowOverlap="1" wp14:anchorId="247412FE" wp14:editId="20F376A6">
            <wp:simplePos x="0" y="0"/>
            <wp:positionH relativeFrom="margin">
              <wp:posOffset>-454025</wp:posOffset>
            </wp:positionH>
            <wp:positionV relativeFrom="paragraph">
              <wp:posOffset>1955165</wp:posOffset>
            </wp:positionV>
            <wp:extent cx="7110095" cy="3814445"/>
            <wp:effectExtent l="76200" t="38100" r="71755" b="109855"/>
            <wp:wrapTopAndBottom/>
            <wp:docPr id="31393262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32625" name="Immagine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381444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20"/>
        <w:gridCol w:w="6280"/>
      </w:tblGrid>
      <w:tr w:rsidR="0041105A" w:rsidRPr="0041105A" w14:paraId="367BB3D0" w14:textId="77777777" w:rsidTr="0041105A">
        <w:trPr>
          <w:trHeight w:val="300"/>
        </w:trPr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01719442" w14:textId="77777777" w:rsidR="0041105A" w:rsidRPr="0041105A" w:rsidRDefault="0041105A" w:rsidP="0041105A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41105A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 Case ID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7D516424" w14:textId="77777777" w:rsidR="0041105A" w:rsidRPr="0041105A" w:rsidRDefault="0041105A" w:rsidP="0041105A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41105A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Test_SearchProduct_TC_1.4.1</w:t>
            </w:r>
          </w:p>
        </w:tc>
      </w:tr>
      <w:tr w:rsidR="0041105A" w:rsidRPr="0041105A" w14:paraId="0B48EE5F" w14:textId="77777777" w:rsidTr="0041105A">
        <w:trPr>
          <w:trHeight w:val="6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42AE05CF" w14:textId="77777777" w:rsidR="0041105A" w:rsidRPr="0041105A" w:rsidRDefault="0041105A" w:rsidP="0041105A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41105A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Descrizione dell'esecuzione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vAlign w:val="center"/>
            <w:hideMark/>
          </w:tcPr>
          <w:p w14:paraId="2921A879" w14:textId="77777777" w:rsidR="0041105A" w:rsidRPr="0041105A" w:rsidRDefault="0041105A" w:rsidP="0041105A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41105A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L'utente inserisce il titolo di un libro non presente nel catalogo.</w:t>
            </w:r>
          </w:p>
        </w:tc>
      </w:tr>
      <w:tr w:rsidR="0041105A" w:rsidRPr="0041105A" w14:paraId="1B741499" w14:textId="77777777" w:rsidTr="0041105A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07ED5FC6" w14:textId="77777777" w:rsidR="0041105A" w:rsidRPr="0041105A" w:rsidRDefault="0041105A" w:rsidP="0041105A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41105A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Risultati della procedura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387FD751" w14:textId="77777777" w:rsidR="0041105A" w:rsidRPr="0041105A" w:rsidRDefault="0041105A" w:rsidP="0041105A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41105A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Viene visualizzata una pagina di errore generico.</w:t>
            </w:r>
          </w:p>
        </w:tc>
      </w:tr>
      <w:tr w:rsidR="0041105A" w:rsidRPr="0041105A" w14:paraId="20D77AFF" w14:textId="77777777" w:rsidTr="0041105A">
        <w:trPr>
          <w:trHeight w:val="576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4F46E0B6" w14:textId="77777777" w:rsidR="0041105A" w:rsidRPr="0041105A" w:rsidRDefault="0041105A" w:rsidP="0041105A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41105A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Anomalie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vAlign w:val="center"/>
            <w:hideMark/>
          </w:tcPr>
          <w:p w14:paraId="6D27899F" w14:textId="77777777" w:rsidR="0041105A" w:rsidRPr="0041105A" w:rsidRDefault="0041105A" w:rsidP="0041105A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3"/>
                <w:szCs w:val="23"/>
                <w:lang w:eastAsia="it-IT"/>
                <w14:ligatures w14:val="none"/>
              </w:rPr>
            </w:pPr>
            <w:r w:rsidRPr="0041105A">
              <w:rPr>
                <w:rFonts w:ascii="Century Gothic" w:eastAsia="Times New Roman" w:hAnsi="Century Gothic" w:cs="Times New Roman"/>
                <w:color w:val="000000"/>
                <w:kern w:val="0"/>
                <w:sz w:val="23"/>
                <w:szCs w:val="23"/>
                <w:lang w:eastAsia="it-IT"/>
                <w14:ligatures w14:val="none"/>
              </w:rPr>
              <w:t>Dovrebbe essere mostrata una pagina specifica che indica che il titolo ricercato non ha prodotto risultati.</w:t>
            </w:r>
          </w:p>
        </w:tc>
      </w:tr>
      <w:tr w:rsidR="0041105A" w:rsidRPr="0041105A" w14:paraId="58824935" w14:textId="77777777" w:rsidTr="0041105A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05964136" w14:textId="77777777" w:rsidR="0041105A" w:rsidRPr="0041105A" w:rsidRDefault="0041105A" w:rsidP="0041105A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41105A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Risultato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70506D69" w14:textId="77777777" w:rsidR="0041105A" w:rsidRPr="0041105A" w:rsidRDefault="0041105A" w:rsidP="0041105A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41105A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FAIL</w:t>
            </w:r>
          </w:p>
        </w:tc>
      </w:tr>
    </w:tbl>
    <w:p w14:paraId="2ACB4776" w14:textId="44D43ED6" w:rsidR="0041105A" w:rsidRDefault="0041105A" w:rsidP="008A0A3D">
      <w:pPr>
        <w:pStyle w:val="Paragrafoelenco"/>
        <w:ind w:left="36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1D7B824B" w14:textId="77777777" w:rsidR="0041105A" w:rsidRDefault="0041105A">
      <w:pPr>
        <w:spacing w:after="160" w:line="259" w:lineRule="auto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br w:type="page"/>
      </w:r>
    </w:p>
    <w:p w14:paraId="298740F8" w14:textId="67146AD6" w:rsidR="008A0A3D" w:rsidRDefault="0041105A" w:rsidP="008A0A3D">
      <w:pPr>
        <w:pStyle w:val="Paragrafoelenco"/>
        <w:ind w:left="36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  <w:r w:rsidRPr="00A66186"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  <w:lastRenderedPageBreak/>
        <w:drawing>
          <wp:anchor distT="0" distB="0" distL="114300" distR="114300" simplePos="0" relativeHeight="251701248" behindDoc="0" locked="0" layoutInCell="1" allowOverlap="1" wp14:anchorId="6165DA6D" wp14:editId="153803B8">
            <wp:simplePos x="0" y="0"/>
            <wp:positionH relativeFrom="margin">
              <wp:posOffset>-520700</wp:posOffset>
            </wp:positionH>
            <wp:positionV relativeFrom="paragraph">
              <wp:posOffset>1996440</wp:posOffset>
            </wp:positionV>
            <wp:extent cx="7110095" cy="3813810"/>
            <wp:effectExtent l="76200" t="38100" r="71755" b="110490"/>
            <wp:wrapTopAndBottom/>
            <wp:docPr id="35888852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88525" name="Immagine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381381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20"/>
        <w:gridCol w:w="6280"/>
      </w:tblGrid>
      <w:tr w:rsidR="0041105A" w:rsidRPr="0041105A" w14:paraId="6B79742A" w14:textId="77777777" w:rsidTr="0041105A">
        <w:trPr>
          <w:trHeight w:val="300"/>
        </w:trPr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6A2CD135" w14:textId="77777777" w:rsidR="0041105A" w:rsidRPr="0041105A" w:rsidRDefault="0041105A" w:rsidP="0041105A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41105A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 Case ID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5462C056" w14:textId="77777777" w:rsidR="0041105A" w:rsidRPr="0041105A" w:rsidRDefault="0041105A" w:rsidP="0041105A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41105A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Test_SearchProduct_TC_1.4.2</w:t>
            </w:r>
          </w:p>
        </w:tc>
      </w:tr>
      <w:tr w:rsidR="0041105A" w:rsidRPr="0041105A" w14:paraId="651DACC0" w14:textId="77777777" w:rsidTr="0041105A">
        <w:trPr>
          <w:trHeight w:val="6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2D6A4FB1" w14:textId="77777777" w:rsidR="0041105A" w:rsidRPr="0041105A" w:rsidRDefault="0041105A" w:rsidP="0041105A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41105A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Descrizione dell'esecuzione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vAlign w:val="center"/>
            <w:hideMark/>
          </w:tcPr>
          <w:p w14:paraId="62800A72" w14:textId="77777777" w:rsidR="0041105A" w:rsidRPr="0041105A" w:rsidRDefault="0041105A" w:rsidP="0041105A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41105A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L'utente inserisce il titolo di un libro presente nel catalogo.</w:t>
            </w:r>
          </w:p>
        </w:tc>
      </w:tr>
      <w:tr w:rsidR="0041105A" w:rsidRPr="0041105A" w14:paraId="6835D448" w14:textId="77777777" w:rsidTr="0041105A">
        <w:trPr>
          <w:trHeight w:val="6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3E792CD3" w14:textId="77777777" w:rsidR="0041105A" w:rsidRPr="0041105A" w:rsidRDefault="0041105A" w:rsidP="0041105A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41105A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Risultati della procedura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vAlign w:val="center"/>
            <w:hideMark/>
          </w:tcPr>
          <w:p w14:paraId="49B963C8" w14:textId="77777777" w:rsidR="0041105A" w:rsidRPr="0041105A" w:rsidRDefault="0041105A" w:rsidP="0041105A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41105A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Viene visualizzata una pagina contenente il titolo ricercato.</w:t>
            </w:r>
          </w:p>
        </w:tc>
      </w:tr>
      <w:tr w:rsidR="0041105A" w:rsidRPr="0041105A" w14:paraId="473F805B" w14:textId="77777777" w:rsidTr="0041105A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741DCC2F" w14:textId="77777777" w:rsidR="0041105A" w:rsidRPr="0041105A" w:rsidRDefault="0041105A" w:rsidP="0041105A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41105A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Anomalie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9F2FB"/>
            <w:noWrap/>
            <w:vAlign w:val="center"/>
            <w:hideMark/>
          </w:tcPr>
          <w:p w14:paraId="362F14D8" w14:textId="77777777" w:rsidR="0041105A" w:rsidRPr="0041105A" w:rsidRDefault="0041105A" w:rsidP="0041105A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41105A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Nessuna</w:t>
            </w:r>
          </w:p>
        </w:tc>
      </w:tr>
      <w:tr w:rsidR="0041105A" w:rsidRPr="0041105A" w14:paraId="2EBE4C18" w14:textId="77777777" w:rsidTr="0041105A">
        <w:trPr>
          <w:trHeight w:val="3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6C9EC"/>
            <w:noWrap/>
            <w:vAlign w:val="center"/>
            <w:hideMark/>
          </w:tcPr>
          <w:p w14:paraId="6A2BED63" w14:textId="77777777" w:rsidR="0041105A" w:rsidRPr="0041105A" w:rsidRDefault="0041105A" w:rsidP="0041105A">
            <w:pPr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41105A">
              <w:rPr>
                <w:rFonts w:ascii="Century Gothic" w:eastAsia="Times New Roman" w:hAnsi="Century Gothic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Risultato</w:t>
            </w:r>
          </w:p>
        </w:tc>
        <w:tc>
          <w:tcPr>
            <w:tcW w:w="6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E6A2"/>
            <w:noWrap/>
            <w:vAlign w:val="center"/>
            <w:hideMark/>
          </w:tcPr>
          <w:p w14:paraId="323ED000" w14:textId="77777777" w:rsidR="0041105A" w:rsidRPr="0041105A" w:rsidRDefault="0041105A" w:rsidP="0041105A">
            <w:pPr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41105A">
              <w:rPr>
                <w:rFonts w:ascii="Century Gothic" w:eastAsia="Times New Roman" w:hAnsi="Century Gothic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PASS</w:t>
            </w:r>
          </w:p>
        </w:tc>
      </w:tr>
    </w:tbl>
    <w:p w14:paraId="4EA6923D" w14:textId="19582F1F" w:rsidR="0041105A" w:rsidRDefault="0041105A" w:rsidP="008A0A3D">
      <w:pPr>
        <w:pStyle w:val="Paragrafoelenco"/>
        <w:ind w:left="36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13EA06E5" w14:textId="62944871" w:rsidR="008A0A3D" w:rsidRDefault="008A0A3D" w:rsidP="008A0A3D">
      <w:pPr>
        <w:pStyle w:val="Paragrafoelenco"/>
        <w:ind w:left="360"/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5E60F589" w14:textId="77777777" w:rsidR="00BF3D95" w:rsidRDefault="00BF3D95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6374E1A6" w14:textId="4CF1ED2A" w:rsidR="00BF3D95" w:rsidRDefault="00BF3D95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78BA9C69" w14:textId="5A7CD41C" w:rsidR="00BF3D95" w:rsidRDefault="00BF3D95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4D42673A" w14:textId="77777777" w:rsidR="00BF3D95" w:rsidRDefault="00BF3D95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25430F4C" w14:textId="0029BBE9" w:rsidR="00BF3D95" w:rsidRDefault="00BF3D95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1EB00131" w14:textId="52617A79" w:rsidR="00BF3D95" w:rsidRDefault="00BF3D95" w:rsidP="00DD575A">
      <w:pPr>
        <w:rPr>
          <w:rFonts w:ascii="Century Gothic" w:eastAsia="Droid Sans" w:hAnsi="Century Gothic"/>
          <w:color w:val="1F4E79"/>
          <w:kern w:val="0"/>
          <w:sz w:val="36"/>
          <w:szCs w:val="36"/>
          <w:u w:val="single" w:color="1F4E79"/>
        </w:rPr>
      </w:pPr>
    </w:p>
    <w:p w14:paraId="47536A85" w14:textId="5A15C2F1" w:rsidR="00DD575A" w:rsidRPr="00A66186" w:rsidRDefault="00DD575A" w:rsidP="00A66186">
      <w:pPr>
        <w:tabs>
          <w:tab w:val="left" w:pos="4134"/>
        </w:tabs>
      </w:pPr>
    </w:p>
    <w:sectPr w:rsidR="00DD575A" w:rsidRPr="00A66186">
      <w:headerReference w:type="default" r:id="rId3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6AB03D" w14:textId="77777777" w:rsidR="00B577C6" w:rsidRDefault="00B577C6" w:rsidP="0096037F">
      <w:r>
        <w:separator/>
      </w:r>
    </w:p>
  </w:endnote>
  <w:endnote w:type="continuationSeparator" w:id="0">
    <w:p w14:paraId="39DF2BBD" w14:textId="77777777" w:rsidR="00B577C6" w:rsidRDefault="00B577C6" w:rsidP="009603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roid San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0E6E81" w14:textId="77777777" w:rsidR="00B577C6" w:rsidRDefault="00B577C6" w:rsidP="0096037F">
      <w:r>
        <w:separator/>
      </w:r>
    </w:p>
  </w:footnote>
  <w:footnote w:type="continuationSeparator" w:id="0">
    <w:p w14:paraId="3E48754F" w14:textId="77777777" w:rsidR="00B577C6" w:rsidRDefault="00B577C6" w:rsidP="009603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2A587" w14:textId="77777777" w:rsidR="0096037F" w:rsidRPr="008F53E2" w:rsidRDefault="0096037F" w:rsidP="0096037F">
    <w:pPr>
      <w:pStyle w:val="Intestazione"/>
      <w:jc w:val="center"/>
      <w:rPr>
        <w:rFonts w:eastAsia="Aptos"/>
        <w:kern w:val="0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2DF88F5F" wp14:editId="33A1090D">
          <wp:simplePos x="0" y="0"/>
          <wp:positionH relativeFrom="column">
            <wp:posOffset>3810</wp:posOffset>
          </wp:positionH>
          <wp:positionV relativeFrom="paragraph">
            <wp:posOffset>-29845</wp:posOffset>
          </wp:positionV>
          <wp:extent cx="868680" cy="868680"/>
          <wp:effectExtent l="0" t="0" r="0" b="0"/>
          <wp:wrapNone/>
          <wp:docPr id="1" name="Immagine 1" descr="Immagine che contiene cerchio, logo, Carattere, Elementi grafici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magine 1" descr="Immagine che contiene cerchio, logo, Carattere, Elementi grafici&#10;&#10;Descrizione generat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680" cy="868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DB529EC" w14:textId="77777777" w:rsidR="0096037F" w:rsidRPr="008F53E2" w:rsidRDefault="0096037F" w:rsidP="0096037F">
    <w:pPr>
      <w:pStyle w:val="Intestazione"/>
      <w:jc w:val="center"/>
      <w:rPr>
        <w:rFonts w:ascii="Century Gothic" w:hAnsi="Century Gothic"/>
        <w:color w:val="000000"/>
      </w:rPr>
    </w:pPr>
    <w:r w:rsidRPr="008F53E2">
      <w:rPr>
        <w:rFonts w:ascii="Century Gothic" w:hAnsi="Century Gothic"/>
        <w:color w:val="000000"/>
      </w:rPr>
      <w:t>Laurea Triennale in Informatica-Università di Salerno</w:t>
    </w:r>
  </w:p>
  <w:p w14:paraId="3A162291" w14:textId="77777777" w:rsidR="0096037F" w:rsidRPr="008F53E2" w:rsidRDefault="0096037F" w:rsidP="0096037F">
    <w:pPr>
      <w:pStyle w:val="Intestazione"/>
      <w:jc w:val="center"/>
      <w:rPr>
        <w:rFonts w:ascii="Century Gothic" w:hAnsi="Century Gothic"/>
        <w:color w:val="000000"/>
      </w:rPr>
    </w:pPr>
    <w:r w:rsidRPr="008F53E2">
      <w:rPr>
        <w:rFonts w:ascii="Century Gothic" w:hAnsi="Century Gothic"/>
        <w:color w:val="000000"/>
      </w:rPr>
      <w:t xml:space="preserve">Corso di </w:t>
    </w:r>
    <w:r w:rsidRPr="008F53E2">
      <w:rPr>
        <w:rFonts w:ascii="Century Gothic" w:hAnsi="Century Gothic"/>
        <w:i/>
        <w:color w:val="000000"/>
      </w:rPr>
      <w:t>Ingegneria del Software</w:t>
    </w:r>
  </w:p>
  <w:p w14:paraId="7E38FABA" w14:textId="77777777" w:rsidR="0096037F" w:rsidRDefault="0096037F" w:rsidP="0096037F">
    <w:pPr>
      <w:pStyle w:val="Intestazione"/>
    </w:pPr>
  </w:p>
  <w:p w14:paraId="6AF79A8B" w14:textId="77777777" w:rsidR="0096037F" w:rsidRDefault="0096037F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BC3B5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542058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186"/>
    <w:rsid w:val="001374F0"/>
    <w:rsid w:val="00146F1F"/>
    <w:rsid w:val="0041105A"/>
    <w:rsid w:val="00424571"/>
    <w:rsid w:val="004A314B"/>
    <w:rsid w:val="00530C2E"/>
    <w:rsid w:val="008A0A3D"/>
    <w:rsid w:val="0096037F"/>
    <w:rsid w:val="00A31ACB"/>
    <w:rsid w:val="00A66186"/>
    <w:rsid w:val="00B577C6"/>
    <w:rsid w:val="00BF3D95"/>
    <w:rsid w:val="00C858DF"/>
    <w:rsid w:val="00DD5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38AEFA"/>
  <w15:chartTrackingRefBased/>
  <w15:docId w15:val="{2111EDBA-A635-4CE6-AF65-DEFC5DB44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6037F"/>
    <w:pPr>
      <w:spacing w:after="0" w:line="240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96037F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96037F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6037F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6037F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6037F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6037F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6037F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6037F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6037F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603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9603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603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6037F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6037F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6037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6037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6037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6037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6037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603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6037F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603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6037F"/>
    <w:pPr>
      <w:spacing w:before="160" w:after="160" w:line="259" w:lineRule="auto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6037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6037F"/>
    <w:pPr>
      <w:spacing w:after="160" w:line="259" w:lineRule="auto"/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6037F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603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6037F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6037F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96037F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037F"/>
  </w:style>
  <w:style w:type="paragraph" w:styleId="Pidipagina">
    <w:name w:val="footer"/>
    <w:basedOn w:val="Normale"/>
    <w:link w:val="PidipaginaCarattere"/>
    <w:uiPriority w:val="99"/>
    <w:unhideWhenUsed/>
    <w:rsid w:val="0096037F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037F"/>
  </w:style>
  <w:style w:type="paragraph" w:styleId="Titolosommario">
    <w:name w:val="TOC Heading"/>
    <w:basedOn w:val="Titolo1"/>
    <w:next w:val="Normale"/>
    <w:uiPriority w:val="39"/>
    <w:unhideWhenUsed/>
    <w:qFormat/>
    <w:rsid w:val="0041105A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41105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41105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2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8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mmo\Documents\Modelli%20di%20Office%20personalizzati\MODELLO%20WORD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A2F0B-644F-42C8-A10A-ED5D92E19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MODELLO WORD.dotx</Template>
  <TotalTime>59</TotalTime>
  <Pages>1</Pages>
  <Words>836</Words>
  <Characters>4770</Characters>
  <Application>Microsoft Office Word</Application>
  <DocSecurity>0</DocSecurity>
  <Lines>39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Domenico Iacomino</dc:creator>
  <cp:keywords/>
  <dc:description/>
  <cp:lastModifiedBy>DOMENICO IACOMINO</cp:lastModifiedBy>
  <cp:revision>3</cp:revision>
  <cp:lastPrinted>2024-08-19T16:45:00Z</cp:lastPrinted>
  <dcterms:created xsi:type="dcterms:W3CDTF">2024-08-19T15:47:00Z</dcterms:created>
  <dcterms:modified xsi:type="dcterms:W3CDTF">2024-08-19T16:46:00Z</dcterms:modified>
</cp:coreProperties>
</file>